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FD74F3" w:rsidP="00FD74F3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</w:t>
      </w:r>
      <w:r w:rsidR="00785E6D">
        <w:rPr>
          <w:b/>
          <w:u w:val="single"/>
        </w:rPr>
        <w:tab/>
      </w:r>
      <w:r w:rsidR="00785E6D">
        <w:rPr>
          <w:b/>
          <w:u w:val="single"/>
        </w:rPr>
        <w:tab/>
      </w:r>
      <w:r>
        <w:rPr>
          <w:b/>
          <w:u w:val="single"/>
        </w:rPr>
        <w:t xml:space="preserve">BY </w:t>
      </w:r>
      <w:r w:rsidR="00785E6D">
        <w:rPr>
          <w:b/>
          <w:u w:val="single"/>
        </w:rPr>
        <w:t>BDO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</w:t>
      </w:r>
      <w:r w:rsidR="00785E6D">
        <w:rPr>
          <w:b/>
          <w:u w:val="single"/>
        </w:rPr>
        <w:tab/>
      </w:r>
      <w:r w:rsidR="00785E6D">
        <w:rPr>
          <w:b/>
          <w:u w:val="single"/>
        </w:rPr>
        <w:tab/>
      </w:r>
      <w:r>
        <w:rPr>
          <w:b/>
          <w:u w:val="single"/>
        </w:rPr>
        <w:t xml:space="preserve">BY </w:t>
      </w:r>
      <w:r w:rsidR="00785E6D">
        <w:rPr>
          <w:b/>
          <w:u w:val="single"/>
        </w:rPr>
        <w:t>BDO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E7360B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E7360B">
        <w:rPr>
          <w:b/>
          <w:sz w:val="32"/>
          <w:szCs w:val="32"/>
          <w:u w:val="single"/>
        </w:rPr>
        <w:lastRenderedPageBreak/>
        <w:t>USER MANUAL</w:t>
      </w:r>
    </w:p>
    <w:p w:rsid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sz w:val="28"/>
          <w:szCs w:val="32"/>
          <w:u w:val="single"/>
        </w:rPr>
        <w:t>FLOWCHART</w:t>
      </w:r>
    </w:p>
    <w:p w:rsidR="00FD74F3" w:rsidRPr="00FD74F3" w:rsidRDefault="00785E6D" w:rsidP="00E7360B">
      <w:pPr>
        <w:jc w:val="center"/>
        <w:rPr>
          <w:b/>
          <w:sz w:val="28"/>
          <w:szCs w:val="32"/>
          <w:u w:val="single"/>
        </w:rPr>
      </w:pPr>
      <w:r w:rsidRPr="00785E6D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410075" cy="3562350"/>
            <wp:effectExtent l="0" t="0" r="9525" b="0"/>
            <wp:docPr id="64" name="Picture 64" descr="C:\Users\Avinash\Downloads\Untitled 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F3" w:rsidRPr="00E7360B" w:rsidRDefault="00FD74F3" w:rsidP="00E7360B">
      <w:pPr>
        <w:jc w:val="center"/>
        <w:rPr>
          <w:b/>
          <w:sz w:val="32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hyperlink r:id="rId8" w:tgtFrame="_blank" w:history="1">
        <w:r w:rsidR="00D85CA8">
          <w:rPr>
            <w:rStyle w:val="Hyperlink"/>
          </w:rPr>
          <w:t>http://tathyasathi.bangla.gov.in</w:t>
        </w:r>
      </w:hyperlink>
      <w:r w:rsidRPr="004C72EA">
        <w:rPr>
          <w:rFonts w:cs="Calibri"/>
        </w:rPr>
        <w:t>)</w:t>
      </w:r>
      <w:r w:rsidRPr="00D85CA8">
        <w:rPr>
          <w:rFonts w:cs="Calibri"/>
          <w:b/>
        </w:rPr>
        <w:t xml:space="preserve"> </w:t>
      </w:r>
    </w:p>
    <w:p w:rsidR="005C756C" w:rsidRPr="004C72EA" w:rsidRDefault="00FD74F3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FD74F3" w:rsidRPr="00FD74F3" w:rsidRDefault="00FD74F3" w:rsidP="005D7DC1">
      <w:r w:rsidRPr="00B27E1A">
        <w:rPr>
          <w:noProof/>
          <w:lang w:eastAsia="en-IN"/>
        </w:rPr>
        <w:drawing>
          <wp:inline distT="0" distB="0" distL="0" distR="0">
            <wp:extent cx="5735320" cy="20777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FD74F3" w:rsidRDefault="003E763B" w:rsidP="005D7DC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FB5FB0" wp14:editId="734F3CA1">
            <wp:extent cx="5731510" cy="2124075"/>
            <wp:effectExtent l="0" t="0" r="254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B55B2B" w:rsidRPr="00B55B2B">
        <w:rPr>
          <w:b/>
        </w:rPr>
        <w:t>Application for Issuance of Completion Certificate - Block</w:t>
      </w:r>
      <w:r w:rsidR="00507087">
        <w:t>” to check your application.</w:t>
      </w:r>
    </w:p>
    <w:p w:rsidR="005C756C" w:rsidRPr="00FD74F3" w:rsidRDefault="00B55B2B" w:rsidP="00507087">
      <w:r>
        <w:rPr>
          <w:noProof/>
          <w:lang w:eastAsia="en-IN"/>
        </w:rPr>
        <w:drawing>
          <wp:inline distT="0" distB="0" distL="0" distR="0" wp14:anchorId="4C4851FC" wp14:editId="22F2FD07">
            <wp:extent cx="5731510" cy="21336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22491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B55B2B" w:rsidP="00507087">
      <w:r>
        <w:rPr>
          <w:noProof/>
          <w:lang w:eastAsia="en-IN"/>
        </w:rPr>
        <w:drawing>
          <wp:inline distT="0" distB="0" distL="0" distR="0" wp14:anchorId="79AEF20C" wp14:editId="282AFD9B">
            <wp:extent cx="5731510" cy="51879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DB" w:rsidRDefault="00E600DB" w:rsidP="00037E18"/>
    <w:p w:rsidR="00D85CA8" w:rsidRDefault="00D85CA8" w:rsidP="00037E18"/>
    <w:p w:rsidR="00FD74F3" w:rsidRDefault="00FD74F3" w:rsidP="00037E18"/>
    <w:p w:rsidR="00FD74F3" w:rsidRDefault="00FD74F3" w:rsidP="00037E18"/>
    <w:p w:rsidR="00FD74F3" w:rsidRDefault="00FD74F3" w:rsidP="00037E18"/>
    <w:p w:rsidR="00D85CA8" w:rsidRDefault="00D85CA8" w:rsidP="00037E18"/>
    <w:p w:rsidR="00D85CA8" w:rsidRDefault="00D85CA8" w:rsidP="00037E18">
      <w:pPr>
        <w:rPr>
          <w:u w:val="single"/>
        </w:rPr>
      </w:pPr>
    </w:p>
    <w:p w:rsidR="000F6E7A" w:rsidRDefault="000F6E7A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B55B2B" w:rsidP="00724B86">
      <w:r>
        <w:rPr>
          <w:noProof/>
          <w:lang w:eastAsia="en-IN"/>
        </w:rPr>
        <w:drawing>
          <wp:inline distT="0" distB="0" distL="0" distR="0" wp14:anchorId="4D12F8CF" wp14:editId="41EC5B84">
            <wp:extent cx="5731510" cy="61353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0F6E7A" w:rsidRDefault="000F6E7A" w:rsidP="00037E18"/>
    <w:p w:rsidR="000F6E7A" w:rsidRDefault="000F6E7A" w:rsidP="00037E18"/>
    <w:p w:rsidR="000F6E7A" w:rsidRDefault="000F6E7A" w:rsidP="00037E18"/>
    <w:p w:rsidR="005C756C" w:rsidRDefault="005C756C" w:rsidP="00037E18"/>
    <w:p w:rsidR="00037E18" w:rsidRPr="00037E18" w:rsidRDefault="008F1A93" w:rsidP="00037E18">
      <w:pPr>
        <w:rPr>
          <w:u w:val="single"/>
        </w:rPr>
      </w:pPr>
      <w:r>
        <w:rPr>
          <w:u w:val="single"/>
        </w:rPr>
        <w:lastRenderedPageBreak/>
        <w:t>STEP 7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 xml:space="preserve">acknowledgement slip </w:t>
      </w:r>
      <w:r w:rsidR="005621DC">
        <w:t xml:space="preserve">with ref-no: </w:t>
      </w:r>
      <w:r w:rsidR="00FD74F3">
        <w:t>***********</w:t>
      </w:r>
      <w:r w:rsidR="005621DC">
        <w:t xml:space="preserve"> respectively </w:t>
      </w:r>
      <w:r>
        <w:t>which can b</w:t>
      </w:r>
      <w:r w:rsidR="00287BF5">
        <w:t>e printed or downloaded as pdf.</w:t>
      </w:r>
    </w:p>
    <w:p w:rsidR="005C756C" w:rsidRDefault="00B55B2B">
      <w:r>
        <w:rPr>
          <w:noProof/>
          <w:lang w:eastAsia="en-IN"/>
        </w:rPr>
        <w:drawing>
          <wp:inline distT="0" distB="0" distL="0" distR="0" wp14:anchorId="717C9F15" wp14:editId="75DA11CE">
            <wp:extent cx="5731510" cy="27565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785E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047352" wp14:editId="7170F406">
            <wp:extent cx="5731510" cy="27482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4B4121">
        <w:t>completion</w:t>
      </w:r>
      <w:r w:rsidR="0023083F">
        <w:t xml:space="preserve"> certificate.</w:t>
      </w:r>
    </w:p>
    <w:p w:rsidR="002B7E68" w:rsidRDefault="00785E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DA0B6F" wp14:editId="174A9A09">
            <wp:extent cx="5731510" cy="27482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2B7E68" w:rsidRDefault="002773DA">
      <w:r>
        <w:t xml:space="preserve">After selecting delivered a modal pops up with applicant’s all details such as their </w:t>
      </w:r>
      <w:r w:rsidR="004B4121">
        <w:t>completion</w:t>
      </w:r>
      <w:r>
        <w:t xml:space="preserve"> certificate provided, application submission form etc. which can be downloaded for future use.</w:t>
      </w:r>
    </w:p>
    <w:p w:rsidR="002773DA" w:rsidRPr="0023083F" w:rsidRDefault="00785E6D" w:rsidP="002773D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1EB0A1" wp14:editId="2EDEE99F">
            <wp:extent cx="5731510" cy="27432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33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8F1A93" w:rsidRDefault="008F1A93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785E6D">
        <w:t>completion - block</w:t>
      </w:r>
      <w:r>
        <w:t xml:space="preserve"> certificate is been provided which can be get by selecting the </w:t>
      </w:r>
      <w:r w:rsidR="004B4121">
        <w:t>completion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D34A7" w:rsidRPr="00E600DB" w:rsidRDefault="00785E6D" w:rsidP="00BF309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29F8D8" wp14:editId="3945F23D">
            <wp:extent cx="5731510" cy="38366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785E6D">
        <w:rPr>
          <w:b/>
          <w:sz w:val="28"/>
          <w:szCs w:val="28"/>
          <w:u w:val="single"/>
        </w:rPr>
        <w:t>COMPLETION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3E763B">
        <w:rPr>
          <w:b/>
          <w:sz w:val="28"/>
          <w:szCs w:val="28"/>
          <w:u w:val="single"/>
        </w:rPr>
        <w:t>BDO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8F1A93">
          <w:rPr>
            <w:rStyle w:val="Hyperlink"/>
          </w:rPr>
          <w:t>http://tathyasathi.bangla.gov.in</w:t>
        </w:r>
      </w:hyperlink>
      <w:r w:rsidRPr="008F1A93">
        <w:rPr>
          <w:rFonts w:cs="Calibri"/>
          <w:b/>
        </w:rPr>
        <w:t>)</w:t>
      </w:r>
      <w:r w:rsidRPr="005C756C">
        <w:rPr>
          <w:rFonts w:cs="Calibri"/>
        </w:rPr>
        <w:t xml:space="preserve"> </w:t>
      </w:r>
    </w:p>
    <w:p w:rsidR="005C756C" w:rsidRPr="00612CEC" w:rsidRDefault="00FD74F3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FD74F3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2392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97" w:rsidRDefault="00BF3097">
      <w:pPr>
        <w:rPr>
          <w:noProof/>
          <w:lang w:eastAsia="en-IN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77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5A7C1E" wp14:editId="6665DBD8">
            <wp:extent cx="5731510" cy="27400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05" w:rsidRDefault="00C55C05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785E6D" w:rsidRPr="00785E6D">
        <w:rPr>
          <w:b/>
        </w:rPr>
        <w:t>Application for Issuance of Completion Certificate - Block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8F1A93" w:rsidRDefault="00774DC9" w:rsidP="00C55C0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AB02E9" wp14:editId="7F9EDAC9">
            <wp:extent cx="5731510" cy="30124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785E6D" w:rsidP="005B4C9E">
      <w:r>
        <w:rPr>
          <w:noProof/>
          <w:lang w:eastAsia="en-IN"/>
        </w:rPr>
        <w:drawing>
          <wp:inline distT="0" distB="0" distL="0" distR="0" wp14:anchorId="72F3099E" wp14:editId="70C4D8AC">
            <wp:extent cx="5731510" cy="19431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29086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0A397A" w:rsidRDefault="00774DC9">
      <w:r>
        <w:rPr>
          <w:noProof/>
          <w:lang w:eastAsia="en-IN"/>
        </w:rPr>
        <w:drawing>
          <wp:inline distT="0" distB="0" distL="0" distR="0" wp14:anchorId="591C40F4" wp14:editId="2A4B4056">
            <wp:extent cx="5731510" cy="387667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6883"/>
                    <a:stretch/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E6D" w:rsidRDefault="00785E6D"/>
    <w:p w:rsidR="00785E6D" w:rsidRDefault="00785E6D"/>
    <w:p w:rsidR="000A397A" w:rsidRPr="00037E18" w:rsidRDefault="005C756C" w:rsidP="000A397A">
      <w:pPr>
        <w:rPr>
          <w:u w:val="single"/>
        </w:rPr>
      </w:pPr>
      <w:r>
        <w:rPr>
          <w:u w:val="single"/>
        </w:rPr>
        <w:lastRenderedPageBreak/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23083F" w:rsidRDefault="00774DC9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772D45" wp14:editId="4B390633">
            <wp:extent cx="5731510" cy="194056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6C" w:rsidRDefault="005C756C" w:rsidP="000A397A">
      <w:pPr>
        <w:rPr>
          <w:u w:val="single"/>
        </w:rPr>
      </w:pP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774DC9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84848E" wp14:editId="5BE52066">
            <wp:extent cx="5731510" cy="22574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929"/>
                    <a:stretch/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77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186434" wp14:editId="589F7CF7">
            <wp:extent cx="5731510" cy="19431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29086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lastRenderedPageBreak/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1399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85" w:rsidRDefault="00BA7A85">
      <w:pPr>
        <w:rPr>
          <w:noProof/>
          <w:lang w:eastAsia="en-IN"/>
        </w:rPr>
      </w:pP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3E763B">
        <w:rPr>
          <w:b/>
          <w:noProof/>
          <w:sz w:val="32"/>
          <w:szCs w:val="32"/>
          <w:u w:val="single"/>
          <w:lang w:eastAsia="en-IN"/>
        </w:rPr>
        <w:t>BDO</w:t>
      </w:r>
      <w:bookmarkStart w:id="0" w:name="_GoBack"/>
      <w:bookmarkEnd w:id="0"/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774DC9" w:rsidP="00E56282">
      <w:pPr>
        <w:rPr>
          <w:b/>
          <w:noProof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39071F" wp14:editId="34B076CF">
            <wp:extent cx="5731510" cy="276098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774DC9" w:rsidP="00E5628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73F9D9" wp14:editId="2148F023">
            <wp:extent cx="5731510" cy="275653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E56282" w:rsidRDefault="0077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10F5E5" wp14:editId="40FE4EA6">
            <wp:extent cx="5731510" cy="27774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58" w:rsidRDefault="006B3D58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lastRenderedPageBreak/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774DC9">
      <w:r>
        <w:rPr>
          <w:noProof/>
          <w:lang w:eastAsia="en-IN"/>
        </w:rPr>
        <w:drawing>
          <wp:inline distT="0" distB="0" distL="0" distR="0" wp14:anchorId="7BC85142" wp14:editId="7F9D2011">
            <wp:extent cx="5731510" cy="27273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1D2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3AF" w:rsidRDefault="00D543AF" w:rsidP="00724B86">
      <w:pPr>
        <w:spacing w:after="0" w:line="240" w:lineRule="auto"/>
      </w:pPr>
      <w:r>
        <w:separator/>
      </w:r>
    </w:p>
  </w:endnote>
  <w:endnote w:type="continuationSeparator" w:id="0">
    <w:p w:rsidR="00D543AF" w:rsidRDefault="00D543AF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3AF" w:rsidRDefault="00D543AF" w:rsidP="00724B86">
      <w:pPr>
        <w:spacing w:after="0" w:line="240" w:lineRule="auto"/>
      </w:pPr>
      <w:r>
        <w:separator/>
      </w:r>
    </w:p>
  </w:footnote>
  <w:footnote w:type="continuationSeparator" w:id="0">
    <w:p w:rsidR="00D543AF" w:rsidRDefault="00D543AF" w:rsidP="00724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CA8" w:rsidRPr="00B55B2B" w:rsidRDefault="00B55B2B" w:rsidP="00B55B2B">
    <w:pPr>
      <w:pStyle w:val="Header"/>
      <w:jc w:val="center"/>
    </w:pPr>
    <w:r w:rsidRPr="00B55B2B">
      <w:rPr>
        <w:b/>
        <w:sz w:val="24"/>
        <w:szCs w:val="24"/>
        <w:u w:val="single"/>
      </w:rPr>
      <w:t>Application for Issuance of Completion Certificate - Block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930EB"/>
    <w:rsid w:val="000A397A"/>
    <w:rsid w:val="000F6E7A"/>
    <w:rsid w:val="00177718"/>
    <w:rsid w:val="0023083F"/>
    <w:rsid w:val="002773DA"/>
    <w:rsid w:val="00287BF5"/>
    <w:rsid w:val="002B7E68"/>
    <w:rsid w:val="002F621E"/>
    <w:rsid w:val="003B4E6A"/>
    <w:rsid w:val="003C7AE9"/>
    <w:rsid w:val="003E763B"/>
    <w:rsid w:val="00483ACC"/>
    <w:rsid w:val="004B4121"/>
    <w:rsid w:val="004C72EA"/>
    <w:rsid w:val="00507087"/>
    <w:rsid w:val="005621DC"/>
    <w:rsid w:val="005849FC"/>
    <w:rsid w:val="005B33B6"/>
    <w:rsid w:val="005B4C9E"/>
    <w:rsid w:val="005C756C"/>
    <w:rsid w:val="005D7DC1"/>
    <w:rsid w:val="00612CEC"/>
    <w:rsid w:val="006849C3"/>
    <w:rsid w:val="006B3D58"/>
    <w:rsid w:val="0070101B"/>
    <w:rsid w:val="00723F0A"/>
    <w:rsid w:val="00724B86"/>
    <w:rsid w:val="00774DC9"/>
    <w:rsid w:val="00785E6D"/>
    <w:rsid w:val="007C6D54"/>
    <w:rsid w:val="008F1A93"/>
    <w:rsid w:val="009668FE"/>
    <w:rsid w:val="00B55B2B"/>
    <w:rsid w:val="00B81BB2"/>
    <w:rsid w:val="00BA7A85"/>
    <w:rsid w:val="00BD34A7"/>
    <w:rsid w:val="00BF3097"/>
    <w:rsid w:val="00C55C05"/>
    <w:rsid w:val="00D543AF"/>
    <w:rsid w:val="00D641D2"/>
    <w:rsid w:val="00D85CA8"/>
    <w:rsid w:val="00E21BEB"/>
    <w:rsid w:val="00E56282"/>
    <w:rsid w:val="00E600DB"/>
    <w:rsid w:val="00E7360B"/>
    <w:rsid w:val="00E92688"/>
    <w:rsid w:val="00EC5E8D"/>
    <w:rsid w:val="00EF6BB1"/>
    <w:rsid w:val="00FD74F3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414C5"/>
  <w15:chartTrackingRefBased/>
  <w15:docId w15:val="{37302572-1244-4386-A549-01BD4861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3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0</TotalTime>
  <Pages>15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2020-08-13T06:31:00Z</cp:lastPrinted>
  <dcterms:created xsi:type="dcterms:W3CDTF">2020-08-13T07:14:00Z</dcterms:created>
  <dcterms:modified xsi:type="dcterms:W3CDTF">2020-08-13T07:14:00Z</dcterms:modified>
</cp:coreProperties>
</file>