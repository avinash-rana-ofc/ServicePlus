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854CB7" w:rsidP="00854CB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Pr="00854CB7" w:rsidRDefault="00E56282" w:rsidP="00854CB7">
      <w:pPr>
        <w:jc w:val="center"/>
        <w:rPr>
          <w:b/>
          <w:sz w:val="32"/>
          <w:szCs w:val="32"/>
          <w:u w:val="single"/>
        </w:rPr>
      </w:pPr>
      <w:r>
        <w:br w:type="page"/>
      </w:r>
      <w:r w:rsidR="00612CEC" w:rsidRPr="00854CB7">
        <w:rPr>
          <w:b/>
          <w:sz w:val="32"/>
          <w:szCs w:val="32"/>
          <w:u w:val="single"/>
        </w:rPr>
        <w:lastRenderedPageBreak/>
        <w:t>USER MANUAL</w:t>
      </w:r>
    </w:p>
    <w:p w:rsidR="00854CB7" w:rsidRDefault="00854CB7" w:rsidP="00854CB7">
      <w:pPr>
        <w:jc w:val="center"/>
        <w:rPr>
          <w:b/>
          <w:sz w:val="28"/>
          <w:szCs w:val="32"/>
          <w:u w:val="single"/>
        </w:rPr>
      </w:pPr>
      <w:r w:rsidRPr="00854CB7">
        <w:rPr>
          <w:b/>
          <w:sz w:val="28"/>
          <w:szCs w:val="32"/>
          <w:u w:val="single"/>
        </w:rPr>
        <w:t>FLOWCHART</w:t>
      </w:r>
    </w:p>
    <w:p w:rsidR="00854CB7" w:rsidRPr="00854CB7" w:rsidRDefault="00827C35" w:rsidP="00854CB7">
      <w:pPr>
        <w:jc w:val="center"/>
        <w:rPr>
          <w:b/>
          <w:sz w:val="28"/>
          <w:szCs w:val="32"/>
          <w:u w:val="single"/>
        </w:rPr>
      </w:pPr>
      <w:r w:rsidRPr="00854CB7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154805" cy="3562350"/>
            <wp:effectExtent l="0" t="0" r="0" b="0"/>
            <wp:docPr id="26" name="Picture 26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EF0" w:rsidRDefault="000E1EF0">
      <w:pPr>
        <w:rPr>
          <w:b/>
          <w:sz w:val="32"/>
          <w:szCs w:val="32"/>
          <w:u w:val="single"/>
        </w:rPr>
      </w:pP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r w:rsidR="00E97625">
        <w:rPr>
          <w:rFonts w:ascii="Arial" w:hAnsi="Arial" w:cs="Arial"/>
          <w:color w:val="222222"/>
          <w:shd w:val="clear" w:color="auto" w:fill="FFFFFF"/>
        </w:rPr>
        <w:t> </w:t>
      </w:r>
      <w:hyperlink r:id="rId8" w:tgtFrame="_blank" w:history="1">
        <w:r w:rsidR="00E97625">
          <w:rPr>
            <w:rStyle w:val="Hyperlink"/>
            <w:rFonts w:ascii="Arial" w:hAnsi="Arial" w:cs="Arial"/>
            <w:color w:val="1155CC"/>
            <w:shd w:val="clear" w:color="auto" w:fill="FFFFFF"/>
          </w:rPr>
          <w:t>http://tathyasathi.bangla.gov.in</w:t>
        </w:r>
      </w:hyperlink>
      <w:r w:rsidRPr="004C72EA">
        <w:rPr>
          <w:rFonts w:cs="Calibri"/>
        </w:rPr>
        <w:t xml:space="preserve">) </w:t>
      </w:r>
    </w:p>
    <w:p w:rsidR="005C756C" w:rsidRPr="004C72EA" w:rsidRDefault="00827C35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5C756C" w:rsidRPr="000E1EF0" w:rsidRDefault="00827C35" w:rsidP="005D7DC1">
      <w:r w:rsidRPr="00B27E1A">
        <w:rPr>
          <w:noProof/>
          <w:lang w:eastAsia="en-IN"/>
        </w:rPr>
        <w:drawing>
          <wp:inline distT="0" distB="0" distL="0" distR="0">
            <wp:extent cx="5735320" cy="17995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0E1EF0" w:rsidRDefault="00827C35" w:rsidP="005D7DC1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5320" cy="182118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287BF5" w:rsidRPr="00287BF5">
        <w:rPr>
          <w:b/>
        </w:rPr>
        <w:t xml:space="preserve">Application for Issuance of </w:t>
      </w:r>
      <w:r w:rsidR="004E4A09">
        <w:rPr>
          <w:b/>
        </w:rPr>
        <w:t>Income</w:t>
      </w:r>
      <w:r w:rsidR="00287BF5" w:rsidRPr="00287BF5">
        <w:rPr>
          <w:b/>
        </w:rPr>
        <w:t xml:space="preserve"> Certificate - GP</w:t>
      </w:r>
      <w:r w:rsidR="00507087">
        <w:t>” to check your application.</w:t>
      </w:r>
    </w:p>
    <w:p w:rsidR="004E4A09" w:rsidRPr="000E1EF0" w:rsidRDefault="00827C35" w:rsidP="0050708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135255</wp:posOffset>
                </wp:positionH>
                <wp:positionV relativeFrom="paragraph">
                  <wp:posOffset>1139190</wp:posOffset>
                </wp:positionV>
                <wp:extent cx="682625" cy="113665"/>
                <wp:effectExtent l="11430" t="13970" r="10795" b="5715"/>
                <wp:wrapNone/>
                <wp:docPr id="5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1136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F379F" id="Rectangle 8" o:spid="_x0000_s1026" style="position:absolute;margin-left:10.65pt;margin-top:89.7pt;width:53.75pt;height:8.9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1429385</wp:posOffset>
                </wp:positionH>
                <wp:positionV relativeFrom="paragraph">
                  <wp:posOffset>1985645</wp:posOffset>
                </wp:positionV>
                <wp:extent cx="1236345" cy="167005"/>
                <wp:effectExtent l="10160" t="12700" r="10795" b="10795"/>
                <wp:wrapNone/>
                <wp:docPr id="5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634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9168C3" id="Rectangle 9" o:spid="_x0000_s1026" style="position:absolute;margin-left:112.55pt;margin-top:156.35pt;width:97.35pt;height:13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1012190</wp:posOffset>
                </wp:positionV>
                <wp:extent cx="653415" cy="121285"/>
                <wp:effectExtent l="10160" t="10795" r="12700" b="10795"/>
                <wp:wrapNone/>
                <wp:docPr id="5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415" cy="12128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DCB19" id="Rectangle 7" o:spid="_x0000_s1026" style="position:absolute;margin-left:6.8pt;margin-top:79.7pt;width:51.45pt;height:9.5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7700" cy="2735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827C35" w:rsidP="0050708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4533265</wp:posOffset>
                </wp:positionH>
                <wp:positionV relativeFrom="paragraph">
                  <wp:posOffset>4655820</wp:posOffset>
                </wp:positionV>
                <wp:extent cx="421640" cy="167005"/>
                <wp:effectExtent l="8890" t="6985" r="7620" b="6985"/>
                <wp:wrapNone/>
                <wp:docPr id="5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1C2DF4" id="Rectangle 3" o:spid="_x0000_s1026" style="position:absolute;margin-left:356.95pt;margin-top:366.6pt;width:33.2pt;height:13.1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4392930</wp:posOffset>
                </wp:positionV>
                <wp:extent cx="421640" cy="167005"/>
                <wp:effectExtent l="11430" t="10795" r="5080" b="12700"/>
                <wp:wrapNone/>
                <wp:docPr id="5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ADBF1B" id="Rectangle 2" o:spid="_x0000_s1026" style="position:absolute;margin-left:241.65pt;margin-top:345.9pt;width:33.2pt;height:13.1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0715" cy="5698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6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724B86"/>
    <w:p w:rsidR="005C756C" w:rsidRDefault="005C756C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7B595B" w:rsidRDefault="007B595B" w:rsidP="00037E18">
      <w:pPr>
        <w:rPr>
          <w:u w:val="single"/>
        </w:rPr>
      </w:pPr>
    </w:p>
    <w:p w:rsidR="007B595B" w:rsidRDefault="007B595B" w:rsidP="00037E18">
      <w:pPr>
        <w:rPr>
          <w:u w:val="single"/>
        </w:rPr>
      </w:pPr>
    </w:p>
    <w:p w:rsidR="009E2B35" w:rsidRDefault="009E2B35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827C35" w:rsidP="00724B8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5156200</wp:posOffset>
                </wp:positionV>
                <wp:extent cx="421640" cy="167005"/>
                <wp:effectExtent l="10160" t="12700" r="6350" b="10795"/>
                <wp:wrapNone/>
                <wp:docPr id="5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64431" id="Rectangle 4" o:spid="_x0000_s1026" style="position:absolute;margin-left:258.8pt;margin-top:406pt;width:33.2pt;height:13.1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7700" cy="6144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287BF5" w:rsidRDefault="00287BF5" w:rsidP="00037E18"/>
    <w:p w:rsidR="005C756C" w:rsidRDefault="005C756C" w:rsidP="00037E18"/>
    <w:p w:rsidR="000E1EF0" w:rsidRDefault="000E1EF0" w:rsidP="00037E18"/>
    <w:p w:rsidR="000E1EF0" w:rsidRDefault="000E1EF0" w:rsidP="00037E18"/>
    <w:p w:rsidR="00037E18" w:rsidRPr="00037E18" w:rsidRDefault="005C756C" w:rsidP="00037E18">
      <w:pPr>
        <w:rPr>
          <w:u w:val="single"/>
        </w:rPr>
      </w:pPr>
      <w:r>
        <w:rPr>
          <w:u w:val="single"/>
        </w:rPr>
        <w:lastRenderedPageBreak/>
        <w:t>STEP 8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>acknowledgement slip which can b</w:t>
      </w:r>
      <w:r w:rsidR="00287BF5">
        <w:t>e printed or downloaded as pdf.</w:t>
      </w:r>
    </w:p>
    <w:p w:rsidR="00920655" w:rsidRDefault="00827C3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3896360</wp:posOffset>
                </wp:positionH>
                <wp:positionV relativeFrom="paragraph">
                  <wp:posOffset>2569845</wp:posOffset>
                </wp:positionV>
                <wp:extent cx="436880" cy="167005"/>
                <wp:effectExtent l="10160" t="7620" r="10160" b="6350"/>
                <wp:wrapNone/>
                <wp:docPr id="5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497099" id="Rectangle 6" o:spid="_x0000_s1026" style="position:absolute;margin-left:306.8pt;margin-top:202.35pt;width:34.4pt;height:13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3554095</wp:posOffset>
                </wp:positionH>
                <wp:positionV relativeFrom="paragraph">
                  <wp:posOffset>2569845</wp:posOffset>
                </wp:positionV>
                <wp:extent cx="302260" cy="167005"/>
                <wp:effectExtent l="10795" t="7620" r="10795" b="6350"/>
                <wp:wrapNone/>
                <wp:docPr id="5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9C34C" id="Rectangle 5" o:spid="_x0000_s1026" style="position:absolute;margin-left:279.85pt;margin-top:202.35pt;width:23.8pt;height:13.1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0715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827C35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5320" cy="275082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B9" w:rsidRDefault="00CD27B9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4E4A09">
        <w:t>Income</w:t>
      </w:r>
      <w:r w:rsidR="0023083F">
        <w:t xml:space="preserve"> certificate.</w:t>
      </w:r>
    </w:p>
    <w:p w:rsidR="00EA69AF" w:rsidRPr="000E1EF0" w:rsidRDefault="00827C35" w:rsidP="002B7E68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5320" cy="2728595"/>
            <wp:effectExtent l="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AF" w:rsidRDefault="00EA69AF" w:rsidP="002B7E68">
      <w:pPr>
        <w:rPr>
          <w:u w:val="single"/>
        </w:rPr>
      </w:pPr>
    </w:p>
    <w:p w:rsidR="002B7E6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EA69AF" w:rsidRPr="00037E18" w:rsidRDefault="00EA69AF" w:rsidP="002B7E68">
      <w:pPr>
        <w:rPr>
          <w:u w:val="single"/>
        </w:rPr>
      </w:pPr>
    </w:p>
    <w:p w:rsidR="002B7E68" w:rsidRDefault="002773DA">
      <w:r>
        <w:t xml:space="preserve">After selecting delivered a modal pops up with applicant’s all details such as their </w:t>
      </w:r>
      <w:r w:rsidR="00424ED0">
        <w:t>Income</w:t>
      </w:r>
      <w:r>
        <w:t xml:space="preserve"> certificate provided, application submission form etc. which can be downloaded for future use.</w:t>
      </w:r>
    </w:p>
    <w:p w:rsidR="00EA69AF" w:rsidRDefault="00EA69AF"/>
    <w:p w:rsidR="002773DA" w:rsidRPr="0023083F" w:rsidRDefault="00827C35" w:rsidP="002773DA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5320" cy="2780030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4A7" w:rsidRDefault="00BD34A7" w:rsidP="002773DA">
      <w:pPr>
        <w:rPr>
          <w:u w:val="single"/>
        </w:rPr>
      </w:pPr>
    </w:p>
    <w:p w:rsidR="00EA69AF" w:rsidRDefault="00EA69AF" w:rsidP="002773DA">
      <w:pPr>
        <w:rPr>
          <w:u w:val="single"/>
        </w:rPr>
      </w:pP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4E4A09">
        <w:t>Income</w:t>
      </w:r>
      <w:r>
        <w:t xml:space="preserve"> certificate is been provided which can be get by selecting the </w:t>
      </w:r>
      <w:r w:rsidR="004E4A09">
        <w:t>Income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F3097" w:rsidRDefault="00827C3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7700" cy="2926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BAB" w:rsidRDefault="001B0BAB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4E4A09">
        <w:rPr>
          <w:b/>
          <w:sz w:val="28"/>
          <w:szCs w:val="28"/>
          <w:u w:val="single"/>
        </w:rPr>
        <w:t>INCOME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FF3D6C">
        <w:rPr>
          <w:b/>
          <w:sz w:val="28"/>
          <w:szCs w:val="28"/>
          <w:u w:val="single"/>
        </w:rPr>
        <w:t>PRADHAN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GRAM PANCHAYAT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r w:rsidR="00E97625">
        <w:rPr>
          <w:rFonts w:ascii="Arial" w:hAnsi="Arial" w:cs="Arial"/>
          <w:color w:val="222222"/>
          <w:shd w:val="clear" w:color="auto" w:fill="FFFFFF"/>
        </w:rPr>
        <w:t> </w:t>
      </w:r>
      <w:hyperlink r:id="rId20" w:tgtFrame="_blank" w:history="1">
        <w:r w:rsidR="00E97625">
          <w:rPr>
            <w:rStyle w:val="Hyperlink"/>
            <w:rFonts w:ascii="Arial" w:hAnsi="Arial" w:cs="Arial"/>
            <w:color w:val="1155CC"/>
            <w:shd w:val="clear" w:color="auto" w:fill="FFFFFF"/>
          </w:rPr>
          <w:t>http://tathyasathi.bangla.gov.in</w:t>
        </w:r>
      </w:hyperlink>
      <w:r w:rsidRPr="005C756C">
        <w:rPr>
          <w:rFonts w:cs="Calibri"/>
        </w:rPr>
        <w:t xml:space="preserve">) </w:t>
      </w:r>
    </w:p>
    <w:p w:rsidR="005C756C" w:rsidRPr="000E1EF0" w:rsidRDefault="00827C35" w:rsidP="00BF3097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lastRenderedPageBreak/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827C35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7700" cy="239204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FE7369" w:rsidRDefault="00FE7369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827C35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1364615</wp:posOffset>
                </wp:positionV>
                <wp:extent cx="673735" cy="198120"/>
                <wp:effectExtent l="5715" t="8255" r="6350" b="12700"/>
                <wp:wrapNone/>
                <wp:docPr id="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735" cy="1981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FD97C" id="Rectangle 16" o:spid="_x0000_s1026" style="position:absolute;margin-left:388.95pt;margin-top:107.45pt;width:53.05pt;height:15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2121535</wp:posOffset>
                </wp:positionV>
                <wp:extent cx="731520" cy="167005"/>
                <wp:effectExtent l="5080" t="12700" r="6350" b="10795"/>
                <wp:wrapNone/>
                <wp:docPr id="5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6070F" id="Rectangle 13" o:spid="_x0000_s1026" style="position:absolute;margin-left:149.65pt;margin-top:167.05pt;width:57.6pt;height:13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1364615</wp:posOffset>
                </wp:positionV>
                <wp:extent cx="691515" cy="167005"/>
                <wp:effectExtent l="5080" t="8255" r="8255" b="5715"/>
                <wp:wrapNone/>
                <wp:docPr id="4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1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31639" id="Rectangle 12" o:spid="_x0000_s1026" style="position:absolute;margin-left:149.65pt;margin-top:107.45pt;width:54.45pt;height:13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5095240</wp:posOffset>
                </wp:positionH>
                <wp:positionV relativeFrom="paragraph">
                  <wp:posOffset>2536190</wp:posOffset>
                </wp:positionV>
                <wp:extent cx="436880" cy="167005"/>
                <wp:effectExtent l="8890" t="8255" r="11430" b="5715"/>
                <wp:wrapNone/>
                <wp:docPr id="4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534FF2" id="Rectangle 14" o:spid="_x0000_s1026" style="position:absolute;margin-left:401.2pt;margin-top:199.7pt;width:34.4pt;height:13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1689100</wp:posOffset>
                </wp:positionV>
                <wp:extent cx="436880" cy="167005"/>
                <wp:effectExtent l="11430" t="8890" r="8890" b="5080"/>
                <wp:wrapNone/>
                <wp:docPr id="4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A715A" id="Rectangle 11" o:spid="_x0000_s1026" style="position:absolute;margin-left:7.65pt;margin-top:133pt;width:34.4pt;height:13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1473200</wp:posOffset>
                </wp:positionV>
                <wp:extent cx="436880" cy="167005"/>
                <wp:effectExtent l="11430" t="12065" r="8890" b="11430"/>
                <wp:wrapNone/>
                <wp:docPr id="4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95914" id="Rectangle 10" o:spid="_x0000_s1026" style="position:absolute;margin-left:7.65pt;margin-top:116pt;width:34.4pt;height:13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7700" cy="324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3F" w:rsidRDefault="0023083F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0E1EF0" w:rsidRDefault="000E1EF0" w:rsidP="00C55C05">
      <w:pPr>
        <w:rPr>
          <w:u w:val="single"/>
        </w:rPr>
      </w:pPr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lastRenderedPageBreak/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BD34A7" w:rsidRPr="00287BF5">
        <w:rPr>
          <w:b/>
        </w:rPr>
        <w:t xml:space="preserve">Application for Issuance of </w:t>
      </w:r>
      <w:r w:rsidR="004E4A09">
        <w:rPr>
          <w:b/>
        </w:rPr>
        <w:t>Income</w:t>
      </w:r>
      <w:r w:rsidR="00BD34A7" w:rsidRPr="00287BF5">
        <w:rPr>
          <w:b/>
        </w:rPr>
        <w:t xml:space="preserve">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EF6BB1" w:rsidRDefault="00827C35" w:rsidP="00C55C05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2249170</wp:posOffset>
                </wp:positionV>
                <wp:extent cx="357505" cy="167005"/>
                <wp:effectExtent l="5080" t="6985" r="8890" b="6985"/>
                <wp:wrapNone/>
                <wp:docPr id="4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0ACCF" id="Rectangle 23" o:spid="_x0000_s1026" style="position:absolute;margin-left:297.4pt;margin-top:177.1pt;width:28.15pt;height:1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5095240</wp:posOffset>
                </wp:positionH>
                <wp:positionV relativeFrom="paragraph">
                  <wp:posOffset>1654175</wp:posOffset>
                </wp:positionV>
                <wp:extent cx="477520" cy="167005"/>
                <wp:effectExtent l="8890" t="12065" r="8890" b="11430"/>
                <wp:wrapNone/>
                <wp:docPr id="4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F7BD6A" id="Rectangle 22" o:spid="_x0000_s1026" style="position:absolute;margin-left:401.2pt;margin-top:130.25pt;width:37.6pt;height:1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1770380</wp:posOffset>
                </wp:positionH>
                <wp:positionV relativeFrom="paragraph">
                  <wp:posOffset>2249170</wp:posOffset>
                </wp:positionV>
                <wp:extent cx="731520" cy="167005"/>
                <wp:effectExtent l="8255" t="6985" r="12700" b="6985"/>
                <wp:wrapNone/>
                <wp:docPr id="4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45A554" id="Rectangle 21" o:spid="_x0000_s1026" style="position:absolute;margin-left:139.4pt;margin-top:177.1pt;width:57.6pt;height:1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671830</wp:posOffset>
                </wp:positionV>
                <wp:extent cx="731520" cy="167005"/>
                <wp:effectExtent l="5715" t="10795" r="5715" b="12700"/>
                <wp:wrapNone/>
                <wp:docPr id="4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94080B" id="Rectangle 20" o:spid="_x0000_s1026" style="position:absolute;margin-left:388.95pt;margin-top:52.9pt;width:57.6pt;height: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671830</wp:posOffset>
                </wp:positionV>
                <wp:extent cx="731520" cy="167005"/>
                <wp:effectExtent l="5080" t="10795" r="6350" b="12700"/>
                <wp:wrapNone/>
                <wp:docPr id="3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C7512" id="Rectangle 19" o:spid="_x0000_s1026" style="position:absolute;margin-left:149.65pt;margin-top:52.9pt;width:57.6pt;height:13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988695</wp:posOffset>
                </wp:positionV>
                <wp:extent cx="618490" cy="104775"/>
                <wp:effectExtent l="11430" t="13335" r="8255" b="5715"/>
                <wp:wrapNone/>
                <wp:docPr id="3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490" cy="1047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023B19" id="Rectangle 18" o:spid="_x0000_s1026" style="position:absolute;margin-left:3.9pt;margin-top:77.85pt;width:48.7pt;height:8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774065</wp:posOffset>
                </wp:positionV>
                <wp:extent cx="618490" cy="167005"/>
                <wp:effectExtent l="11430" t="8255" r="8255" b="5715"/>
                <wp:wrapNone/>
                <wp:docPr id="3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4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8C473A" id="Rectangle 17" o:spid="_x0000_s1026" style="position:absolute;margin-left:3.9pt;margin-top:60.95pt;width:48.7pt;height:13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0715" cy="2691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76" w:rsidRDefault="00FF0776" w:rsidP="00C55C05">
      <w:pPr>
        <w:rPr>
          <w:u w:val="single"/>
        </w:rPr>
      </w:pP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5B4C9E" w:rsidRPr="00E56282" w:rsidRDefault="00827C35" w:rsidP="005B4C9E">
      <w:r w:rsidRPr="00B27E1A">
        <w:rPr>
          <w:noProof/>
          <w:lang w:eastAsia="en-IN"/>
        </w:rPr>
        <w:drawing>
          <wp:inline distT="0" distB="0" distL="0" distR="0">
            <wp:extent cx="5735320" cy="254571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EF0" w:rsidRDefault="000E1EF0" w:rsidP="005B4C9E">
      <w:pPr>
        <w:rPr>
          <w:u w:val="single"/>
        </w:rPr>
      </w:pPr>
    </w:p>
    <w:p w:rsidR="000E1EF0" w:rsidRDefault="000E1EF0" w:rsidP="005B4C9E">
      <w:pPr>
        <w:rPr>
          <w:u w:val="single"/>
        </w:rPr>
      </w:pPr>
    </w:p>
    <w:p w:rsidR="000E1EF0" w:rsidRDefault="000E1EF0" w:rsidP="005B4C9E">
      <w:pPr>
        <w:rPr>
          <w:u w:val="single"/>
        </w:rPr>
      </w:pP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lastRenderedPageBreak/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FF0776" w:rsidRDefault="00827C35" w:rsidP="000A397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3134360</wp:posOffset>
                </wp:positionH>
                <wp:positionV relativeFrom="paragraph">
                  <wp:posOffset>3034030</wp:posOffset>
                </wp:positionV>
                <wp:extent cx="412115" cy="158750"/>
                <wp:effectExtent l="10160" t="7620" r="6350" b="5080"/>
                <wp:wrapNone/>
                <wp:docPr id="3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58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90E89" id="Rectangle 25" o:spid="_x0000_s1026" style="position:absolute;margin-left:246.8pt;margin-top:238.9pt;width:32.4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820420</wp:posOffset>
                </wp:positionH>
                <wp:positionV relativeFrom="paragraph">
                  <wp:posOffset>925830</wp:posOffset>
                </wp:positionV>
                <wp:extent cx="634365" cy="200025"/>
                <wp:effectExtent l="10795" t="13970" r="12065" b="5080"/>
                <wp:wrapNone/>
                <wp:docPr id="34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365" cy="2000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EF9FCE" id="Rectangle 27" o:spid="_x0000_s1026" style="position:absolute;margin-left:64.6pt;margin-top:72.9pt;width:49.9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2863850</wp:posOffset>
                </wp:positionV>
                <wp:extent cx="308610" cy="114300"/>
                <wp:effectExtent l="13335" t="8890" r="11430" b="10160"/>
                <wp:wrapNone/>
                <wp:docPr id="3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" cy="1143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22775E" id="Rectangle 24" o:spid="_x0000_s1026" style="position:absolute;margin-left:241.8pt;margin-top:225.5pt;width:24.3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3858895</wp:posOffset>
                </wp:positionH>
                <wp:positionV relativeFrom="paragraph">
                  <wp:posOffset>3342005</wp:posOffset>
                </wp:positionV>
                <wp:extent cx="357505" cy="167005"/>
                <wp:effectExtent l="10795" t="10795" r="12700" b="12700"/>
                <wp:wrapNone/>
                <wp:docPr id="3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CBB4BB" id="Rectangle 26" o:spid="_x0000_s1026" style="position:absolute;margin-left:303.85pt;margin-top:263.15pt;width:28.15pt;height:1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0715" cy="3576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FF0776" w:rsidRDefault="005C756C" w:rsidP="000A397A">
      <w:r>
        <w:rPr>
          <w:u w:val="single"/>
        </w:rPr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0E1EF0" w:rsidRDefault="00827C35" w:rsidP="000A397A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27700" cy="202628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EF0" w:rsidRDefault="000E1EF0" w:rsidP="000A397A">
      <w:pPr>
        <w:rPr>
          <w:noProof/>
          <w:lang w:eastAsia="en-IN"/>
        </w:rPr>
      </w:pPr>
    </w:p>
    <w:p w:rsidR="000E1EF0" w:rsidRDefault="000E1EF0" w:rsidP="000A397A">
      <w:pPr>
        <w:rPr>
          <w:noProof/>
          <w:lang w:eastAsia="en-IN"/>
        </w:rPr>
      </w:pPr>
    </w:p>
    <w:p w:rsidR="000E1EF0" w:rsidRDefault="000E1EF0" w:rsidP="000A397A">
      <w:pPr>
        <w:rPr>
          <w:noProof/>
          <w:lang w:eastAsia="en-IN"/>
        </w:rPr>
      </w:pPr>
    </w:p>
    <w:p w:rsidR="000E1EF0" w:rsidRDefault="000E1EF0" w:rsidP="000A397A">
      <w:pPr>
        <w:rPr>
          <w:noProof/>
          <w:lang w:eastAsia="en-IN"/>
        </w:rPr>
      </w:pPr>
    </w:p>
    <w:p w:rsidR="000A397A" w:rsidRPr="0023083F" w:rsidRDefault="005C756C" w:rsidP="000A397A">
      <w:pPr>
        <w:rPr>
          <w:noProof/>
          <w:lang w:eastAsia="en-IN"/>
        </w:rPr>
      </w:pPr>
      <w:r>
        <w:rPr>
          <w:u w:val="single"/>
        </w:rPr>
        <w:lastRenderedPageBreak/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827C35" w:rsidP="000A397A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5320" cy="276542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827C35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7700" cy="182118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E56282" w:rsidRDefault="00827C35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5320" cy="134620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0E1EF0" w:rsidRDefault="000E1EF0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FF3D6C">
        <w:rPr>
          <w:b/>
          <w:noProof/>
          <w:sz w:val="32"/>
          <w:szCs w:val="32"/>
          <w:u w:val="single"/>
          <w:lang w:eastAsia="en-IN"/>
        </w:rPr>
        <w:t>PRADHAN</w:t>
      </w:r>
      <w:r>
        <w:rPr>
          <w:b/>
          <w:noProof/>
          <w:sz w:val="32"/>
          <w:szCs w:val="32"/>
          <w:u w:val="single"/>
          <w:lang w:eastAsia="en-IN"/>
        </w:rPr>
        <w:t xml:space="preserve"> </w:t>
      </w:r>
      <w:r w:rsidR="00483ACC">
        <w:rPr>
          <w:b/>
          <w:noProof/>
          <w:sz w:val="32"/>
          <w:szCs w:val="32"/>
          <w:u w:val="single"/>
          <w:lang w:eastAsia="en-IN"/>
        </w:rPr>
        <w:t>GRAM PANCHAYAT</w:t>
      </w:r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Pr="0023083F" w:rsidRDefault="00827C35" w:rsidP="00E56282">
      <w:pPr>
        <w:rPr>
          <w:b/>
          <w:noProof/>
          <w:sz w:val="28"/>
          <w:szCs w:val="28"/>
          <w:u w:val="single"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5320" cy="220218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3B4E6A" w:rsidRPr="00827C35" w:rsidRDefault="00827C35" w:rsidP="00E56282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3830320</wp:posOffset>
                </wp:positionH>
                <wp:positionV relativeFrom="paragraph">
                  <wp:posOffset>1393190</wp:posOffset>
                </wp:positionV>
                <wp:extent cx="504190" cy="167005"/>
                <wp:effectExtent l="10795" t="13970" r="8890" b="9525"/>
                <wp:wrapNone/>
                <wp:docPr id="31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1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8F9318" id="Rectangle 34" o:spid="_x0000_s1026" style="position:absolute;margin-left:301.6pt;margin-top:109.7pt;width:39.7pt;height:13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1440815</wp:posOffset>
                </wp:positionV>
                <wp:extent cx="504190" cy="167005"/>
                <wp:effectExtent l="6350" t="13970" r="13335" b="9525"/>
                <wp:wrapNone/>
                <wp:docPr id="3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1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00E4C" id="Rectangle 32" o:spid="_x0000_s1026" style="position:absolute;margin-left:152pt;margin-top:113.45pt;width:39.7pt;height:1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5086985</wp:posOffset>
                </wp:positionH>
                <wp:positionV relativeFrom="paragraph">
                  <wp:posOffset>1957705</wp:posOffset>
                </wp:positionV>
                <wp:extent cx="504190" cy="167005"/>
                <wp:effectExtent l="10160" t="6985" r="9525" b="6985"/>
                <wp:wrapNone/>
                <wp:docPr id="29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1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D8C5BE" id="Rectangle 33" o:spid="_x0000_s1026" style="position:absolute;margin-left:400.55pt;margin-top:154.15pt;width:39.7pt;height:1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1647825</wp:posOffset>
                </wp:positionV>
                <wp:extent cx="669925" cy="167005"/>
                <wp:effectExtent l="6350" t="11430" r="9525" b="12065"/>
                <wp:wrapNone/>
                <wp:docPr id="28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92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A44FA5" id="Rectangle 31" o:spid="_x0000_s1026" style="position:absolute;margin-left:152pt;margin-top:129.75pt;width:52.75pt;height:13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1226185</wp:posOffset>
                </wp:positionV>
                <wp:extent cx="1090930" cy="167005"/>
                <wp:effectExtent l="6350" t="8890" r="7620" b="5080"/>
                <wp:wrapNone/>
                <wp:docPr id="27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093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0CC27E" id="Rectangle 30" o:spid="_x0000_s1026" style="position:absolute;margin-left:152pt;margin-top:96.55pt;width:85.9pt;height:1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2067560</wp:posOffset>
                </wp:positionV>
                <wp:extent cx="504190" cy="167005"/>
                <wp:effectExtent l="12700" t="12065" r="6985" b="11430"/>
                <wp:wrapNone/>
                <wp:docPr id="10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1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E4B3A" id="Rectangle 29" o:spid="_x0000_s1026" style="position:absolute;margin-left:20.5pt;margin-top:162.8pt;width:39.7pt;height:13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1915160</wp:posOffset>
                </wp:positionV>
                <wp:extent cx="504190" cy="167005"/>
                <wp:effectExtent l="12700" t="12065" r="6985" b="11430"/>
                <wp:wrapNone/>
                <wp:docPr id="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1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0F284" id="Rectangle 28" o:spid="_x0000_s1026" style="position:absolute;margin-left:8.5pt;margin-top:150.8pt;width:39.7pt;height:1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0715" cy="3116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lastRenderedPageBreak/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2E69AB" w:rsidRPr="00827C35" w:rsidRDefault="00827C35" w:rsidP="00D641D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0715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69AB" w:rsidRDefault="002E69AB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827C35">
      <w:r w:rsidRPr="0090376A">
        <w:rPr>
          <w:noProof/>
          <w:lang w:eastAsia="en-IN"/>
        </w:rPr>
        <w:drawing>
          <wp:inline distT="0" distB="0" distL="0" distR="0">
            <wp:extent cx="5735320" cy="271399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3B3" w:rsidRDefault="009233B3" w:rsidP="00724B86">
      <w:pPr>
        <w:spacing w:after="0" w:line="240" w:lineRule="auto"/>
      </w:pPr>
      <w:r>
        <w:separator/>
      </w:r>
    </w:p>
  </w:endnote>
  <w:endnote w:type="continuationSeparator" w:id="0">
    <w:p w:rsidR="009233B3" w:rsidRDefault="009233B3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3B3" w:rsidRDefault="009233B3" w:rsidP="00724B86">
      <w:pPr>
        <w:spacing w:after="0" w:line="240" w:lineRule="auto"/>
      </w:pPr>
      <w:r>
        <w:separator/>
      </w:r>
    </w:p>
  </w:footnote>
  <w:footnote w:type="continuationSeparator" w:id="0">
    <w:p w:rsidR="009233B3" w:rsidRDefault="009233B3" w:rsidP="00724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61AAC"/>
    <w:rsid w:val="00070950"/>
    <w:rsid w:val="000A397A"/>
    <w:rsid w:val="000E1EF0"/>
    <w:rsid w:val="000F48FB"/>
    <w:rsid w:val="00177718"/>
    <w:rsid w:val="001B0BAB"/>
    <w:rsid w:val="002047E9"/>
    <w:rsid w:val="0023083F"/>
    <w:rsid w:val="002773DA"/>
    <w:rsid w:val="00287BF5"/>
    <w:rsid w:val="002978D0"/>
    <w:rsid w:val="002B7E68"/>
    <w:rsid w:val="002E69AB"/>
    <w:rsid w:val="002F621E"/>
    <w:rsid w:val="00330267"/>
    <w:rsid w:val="003B4E6A"/>
    <w:rsid w:val="003C7AE9"/>
    <w:rsid w:val="003F14FA"/>
    <w:rsid w:val="00424ED0"/>
    <w:rsid w:val="00472057"/>
    <w:rsid w:val="00483ACC"/>
    <w:rsid w:val="004C72EA"/>
    <w:rsid w:val="004D5764"/>
    <w:rsid w:val="004E2160"/>
    <w:rsid w:val="004E4A09"/>
    <w:rsid w:val="00507087"/>
    <w:rsid w:val="00552569"/>
    <w:rsid w:val="005621DC"/>
    <w:rsid w:val="005B33B6"/>
    <w:rsid w:val="005B4C9E"/>
    <w:rsid w:val="005C756C"/>
    <w:rsid w:val="005D7DC1"/>
    <w:rsid w:val="00612CEC"/>
    <w:rsid w:val="00654ABB"/>
    <w:rsid w:val="00667389"/>
    <w:rsid w:val="006849C3"/>
    <w:rsid w:val="00723F0A"/>
    <w:rsid w:val="0072421C"/>
    <w:rsid w:val="00724B86"/>
    <w:rsid w:val="007B595B"/>
    <w:rsid w:val="007C6D54"/>
    <w:rsid w:val="00801B7C"/>
    <w:rsid w:val="00806E20"/>
    <w:rsid w:val="00827C35"/>
    <w:rsid w:val="00854CB7"/>
    <w:rsid w:val="00920655"/>
    <w:rsid w:val="009233B3"/>
    <w:rsid w:val="009668FE"/>
    <w:rsid w:val="009E2B35"/>
    <w:rsid w:val="00BD0D7E"/>
    <w:rsid w:val="00BD34A7"/>
    <w:rsid w:val="00BF3097"/>
    <w:rsid w:val="00C55C05"/>
    <w:rsid w:val="00CD27B9"/>
    <w:rsid w:val="00CD6D5C"/>
    <w:rsid w:val="00D641D2"/>
    <w:rsid w:val="00DC5CFF"/>
    <w:rsid w:val="00E17E54"/>
    <w:rsid w:val="00E56282"/>
    <w:rsid w:val="00E65EDE"/>
    <w:rsid w:val="00E92688"/>
    <w:rsid w:val="00E97625"/>
    <w:rsid w:val="00EA69AF"/>
    <w:rsid w:val="00EF6BB1"/>
    <w:rsid w:val="00F5757A"/>
    <w:rsid w:val="00FB17FA"/>
    <w:rsid w:val="00FD5E44"/>
    <w:rsid w:val="00FE7369"/>
    <w:rsid w:val="00FF0776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FC350"/>
  <w15:chartTrackingRefBased/>
  <w15:docId w15:val="{A2B7FFC3-D28D-4F31-A5E5-AB2213F7C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0</TotalTime>
  <Pages>14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cp:lastPrinted>2020-06-10T12:56:00Z</cp:lastPrinted>
  <dcterms:created xsi:type="dcterms:W3CDTF">2020-08-12T14:20:00Z</dcterms:created>
  <dcterms:modified xsi:type="dcterms:W3CDTF">2020-08-12T14:20:00Z</dcterms:modified>
</cp:coreProperties>
</file>