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282" w:rsidRDefault="00FD74F3" w:rsidP="00FD74F3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CONTENTS</w:t>
      </w:r>
    </w:p>
    <w:p w:rsidR="00E56282" w:rsidRDefault="00E56282" w:rsidP="0023083F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PART I: </w:t>
      </w:r>
    </w:p>
    <w:p w:rsidR="00E56282" w:rsidRDefault="00E56282" w:rsidP="0023083F">
      <w:pPr>
        <w:numPr>
          <w:ilvl w:val="1"/>
          <w:numId w:val="2"/>
        </w:numPr>
        <w:rPr>
          <w:b/>
          <w:u w:val="single"/>
        </w:rPr>
      </w:pPr>
      <w:r w:rsidRPr="00E56282">
        <w:rPr>
          <w:b/>
          <w:u w:val="single"/>
        </w:rPr>
        <w:t xml:space="preserve">SUBMISSION OF APPLICATION </w:t>
      </w:r>
      <w:r>
        <w:rPr>
          <w:b/>
          <w:u w:val="single"/>
        </w:rPr>
        <w:t xml:space="preserve">                    </w:t>
      </w:r>
      <w:r w:rsidRPr="00E56282">
        <w:rPr>
          <w:b/>
          <w:u w:val="single"/>
        </w:rPr>
        <w:t>BY COMPUTER OPERATOR</w:t>
      </w:r>
    </w:p>
    <w:p w:rsidR="00E56282" w:rsidRPr="00E56282" w:rsidRDefault="00E56282" w:rsidP="0023083F">
      <w:pPr>
        <w:numPr>
          <w:ilvl w:val="0"/>
          <w:numId w:val="2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II:</w:t>
      </w:r>
    </w:p>
    <w:p w:rsidR="0023083F" w:rsidRPr="0023083F" w:rsidRDefault="0023083F" w:rsidP="0023083F">
      <w:pPr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TRACKING </w:t>
      </w:r>
      <w:r w:rsidR="00E56282">
        <w:rPr>
          <w:b/>
          <w:u w:val="single"/>
        </w:rPr>
        <w:t xml:space="preserve">OF </w:t>
      </w:r>
      <w:r w:rsidR="002F621E">
        <w:rPr>
          <w:b/>
          <w:u w:val="single"/>
        </w:rPr>
        <w:t>APPLICATION STATUS</w:t>
      </w:r>
      <w:r w:rsidR="00E56282">
        <w:rPr>
          <w:b/>
          <w:u w:val="single"/>
        </w:rPr>
        <w:t xml:space="preserve"> </w:t>
      </w:r>
      <w:r w:rsidR="00E56282">
        <w:rPr>
          <w:b/>
          <w:u w:val="single"/>
        </w:rPr>
        <w:tab/>
      </w:r>
      <w:r w:rsidR="00E56282">
        <w:rPr>
          <w:b/>
          <w:u w:val="single"/>
        </w:rPr>
        <w:tab/>
      </w:r>
      <w:r w:rsidR="00E56282">
        <w:rPr>
          <w:b/>
          <w:u w:val="single"/>
        </w:rPr>
        <w:tab/>
        <w:t xml:space="preserve">          BY </w:t>
      </w:r>
      <w:r w:rsidR="002F621E">
        <w:rPr>
          <w:b/>
          <w:u w:val="single"/>
        </w:rPr>
        <w:t>COMPUTER</w:t>
      </w:r>
      <w:r w:rsidR="00E56282">
        <w:rPr>
          <w:b/>
          <w:u w:val="single"/>
        </w:rPr>
        <w:t xml:space="preserve"> </w:t>
      </w:r>
      <w:r w:rsidR="002F621E" w:rsidRPr="00E56282">
        <w:rPr>
          <w:b/>
          <w:u w:val="single"/>
        </w:rPr>
        <w:t>OPERATOR</w:t>
      </w:r>
      <w:r w:rsidR="002F621E">
        <w:rPr>
          <w:b/>
          <w:u w:val="single"/>
        </w:rPr>
        <w:t xml:space="preserve"> </w:t>
      </w:r>
    </w:p>
    <w:p w:rsidR="0023083F" w:rsidRPr="00E56282" w:rsidRDefault="0023083F" w:rsidP="0023083F">
      <w:pPr>
        <w:numPr>
          <w:ilvl w:val="0"/>
          <w:numId w:val="2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III:</w:t>
      </w:r>
    </w:p>
    <w:p w:rsidR="0023083F" w:rsidRPr="00E56282" w:rsidRDefault="0023083F" w:rsidP="0023083F">
      <w:pPr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ISSUANCE OF CERTIFICATE </w:t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  <w:t xml:space="preserve">          </w:t>
      </w:r>
      <w:r w:rsidR="00785E6D">
        <w:rPr>
          <w:b/>
          <w:u w:val="single"/>
        </w:rPr>
        <w:tab/>
      </w:r>
      <w:r w:rsidR="00785E6D">
        <w:rPr>
          <w:b/>
          <w:u w:val="single"/>
        </w:rPr>
        <w:tab/>
      </w:r>
      <w:r>
        <w:rPr>
          <w:b/>
          <w:u w:val="single"/>
        </w:rPr>
        <w:t xml:space="preserve">BY </w:t>
      </w:r>
      <w:r w:rsidR="00785E6D">
        <w:rPr>
          <w:b/>
          <w:u w:val="single"/>
        </w:rPr>
        <w:t>BDO</w:t>
      </w:r>
    </w:p>
    <w:p w:rsidR="00E56282" w:rsidRPr="00E56282" w:rsidRDefault="0023083F" w:rsidP="0023083F">
      <w:pPr>
        <w:numPr>
          <w:ilvl w:val="0"/>
          <w:numId w:val="2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IV</w:t>
      </w:r>
      <w:r w:rsidR="00E56282">
        <w:rPr>
          <w:b/>
          <w:sz w:val="28"/>
          <w:szCs w:val="28"/>
          <w:u w:val="single"/>
        </w:rPr>
        <w:t>:</w:t>
      </w:r>
    </w:p>
    <w:p w:rsidR="00E56282" w:rsidRPr="00E56282" w:rsidRDefault="00E56282" w:rsidP="0023083F">
      <w:pPr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REPORTING AND CERTIFICATE DISPATCH                       </w:t>
      </w:r>
      <w:r w:rsidR="00785E6D">
        <w:rPr>
          <w:b/>
          <w:u w:val="single"/>
        </w:rPr>
        <w:tab/>
      </w:r>
      <w:r w:rsidR="00785E6D">
        <w:rPr>
          <w:b/>
          <w:u w:val="single"/>
        </w:rPr>
        <w:tab/>
      </w:r>
      <w:r>
        <w:rPr>
          <w:b/>
          <w:u w:val="single"/>
        </w:rPr>
        <w:t xml:space="preserve">BY </w:t>
      </w:r>
      <w:r w:rsidR="00785E6D">
        <w:rPr>
          <w:b/>
          <w:u w:val="single"/>
        </w:rPr>
        <w:t>BDO</w:t>
      </w:r>
    </w:p>
    <w:p w:rsidR="00E56282" w:rsidRDefault="00E56282" w:rsidP="00E56282">
      <w:pPr>
        <w:ind w:left="720"/>
        <w:rPr>
          <w:b/>
          <w:u w:val="single"/>
        </w:rPr>
      </w:pPr>
    </w:p>
    <w:p w:rsidR="00E56282" w:rsidRPr="00E56282" w:rsidRDefault="00E56282" w:rsidP="00E56282">
      <w:pPr>
        <w:ind w:left="720"/>
        <w:rPr>
          <w:b/>
          <w:u w:val="single"/>
        </w:rPr>
      </w:pPr>
    </w:p>
    <w:p w:rsidR="007C6D54" w:rsidRDefault="00E56282" w:rsidP="00E7360B">
      <w:pPr>
        <w:jc w:val="center"/>
        <w:rPr>
          <w:b/>
          <w:sz w:val="32"/>
          <w:szCs w:val="32"/>
          <w:u w:val="single"/>
        </w:rPr>
      </w:pPr>
      <w:r>
        <w:br w:type="page"/>
      </w:r>
      <w:r w:rsidR="00612CEC" w:rsidRPr="00E7360B">
        <w:rPr>
          <w:b/>
          <w:sz w:val="32"/>
          <w:szCs w:val="32"/>
          <w:u w:val="single"/>
        </w:rPr>
        <w:lastRenderedPageBreak/>
        <w:t>USER MANUAL</w:t>
      </w:r>
    </w:p>
    <w:p w:rsidR="00FD74F3" w:rsidRDefault="00FD74F3" w:rsidP="00E7360B">
      <w:pPr>
        <w:jc w:val="center"/>
        <w:rPr>
          <w:b/>
          <w:sz w:val="28"/>
          <w:szCs w:val="32"/>
          <w:u w:val="single"/>
        </w:rPr>
      </w:pPr>
      <w:r w:rsidRPr="00FD74F3">
        <w:rPr>
          <w:b/>
          <w:sz w:val="28"/>
          <w:szCs w:val="32"/>
          <w:u w:val="single"/>
        </w:rPr>
        <w:t>FLOWCHART</w:t>
      </w:r>
    </w:p>
    <w:p w:rsidR="00FD74F3" w:rsidRPr="00FD74F3" w:rsidRDefault="00785E6D" w:rsidP="00E7360B">
      <w:pPr>
        <w:jc w:val="center"/>
        <w:rPr>
          <w:b/>
          <w:sz w:val="28"/>
          <w:szCs w:val="32"/>
          <w:u w:val="single"/>
        </w:rPr>
      </w:pPr>
      <w:r w:rsidRPr="00785E6D">
        <w:rPr>
          <w:b/>
          <w:noProof/>
          <w:sz w:val="28"/>
          <w:szCs w:val="32"/>
          <w:u w:val="single"/>
          <w:lang w:eastAsia="en-IN"/>
        </w:rPr>
        <w:drawing>
          <wp:inline distT="0" distB="0" distL="0" distR="0">
            <wp:extent cx="4410075" cy="3562350"/>
            <wp:effectExtent l="0" t="0" r="9525" b="0"/>
            <wp:docPr id="64" name="Picture 64" descr="C:\Users\Avinash\Downloads\Untitled Diagram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inash\Downloads\Untitled Diagram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F3" w:rsidRPr="00E7360B" w:rsidRDefault="00FD74F3" w:rsidP="00E7360B">
      <w:pPr>
        <w:jc w:val="center"/>
        <w:rPr>
          <w:b/>
          <w:sz w:val="32"/>
          <w:szCs w:val="32"/>
          <w:u w:val="single"/>
        </w:rPr>
      </w:pPr>
    </w:p>
    <w:p w:rsidR="00E56282" w:rsidRPr="00E56282" w:rsidRDefault="00E56282">
      <w:pPr>
        <w:rPr>
          <w:b/>
          <w:sz w:val="32"/>
          <w:szCs w:val="32"/>
          <w:u w:val="single"/>
        </w:rPr>
      </w:pPr>
      <w:r w:rsidRPr="00E56282">
        <w:rPr>
          <w:b/>
          <w:sz w:val="32"/>
          <w:szCs w:val="32"/>
          <w:u w:val="single"/>
        </w:rPr>
        <w:t>PART I:</w:t>
      </w:r>
    </w:p>
    <w:p w:rsidR="00612CEC" w:rsidRDefault="00E9268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SUBMISSION OF APPLICATION</w:t>
      </w:r>
      <w:r w:rsidR="00612CEC" w:rsidRPr="00612CEC"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(BY COMP</w:t>
      </w:r>
      <w:r w:rsidR="002F621E">
        <w:rPr>
          <w:b/>
          <w:sz w:val="28"/>
          <w:szCs w:val="28"/>
          <w:u w:val="single"/>
        </w:rPr>
        <w:t>UTER</w:t>
      </w:r>
      <w:r>
        <w:rPr>
          <w:b/>
          <w:sz w:val="28"/>
          <w:szCs w:val="28"/>
          <w:u w:val="single"/>
        </w:rPr>
        <w:t xml:space="preserve"> </w:t>
      </w:r>
      <w:r w:rsidR="00483ACC">
        <w:rPr>
          <w:b/>
          <w:sz w:val="28"/>
          <w:szCs w:val="28"/>
          <w:u w:val="single"/>
        </w:rPr>
        <w:t>OPER</w:t>
      </w:r>
      <w:r w:rsidR="002F621E">
        <w:rPr>
          <w:b/>
          <w:sz w:val="28"/>
          <w:szCs w:val="28"/>
          <w:u w:val="single"/>
        </w:rPr>
        <w:t>AT</w:t>
      </w:r>
      <w:r>
        <w:rPr>
          <w:b/>
          <w:sz w:val="28"/>
          <w:szCs w:val="28"/>
          <w:u w:val="single"/>
        </w:rPr>
        <w:t>OR)</w:t>
      </w:r>
    </w:p>
    <w:p w:rsidR="005C756C" w:rsidRDefault="005C756C" w:rsidP="005C756C">
      <w:pPr>
        <w:rPr>
          <w:u w:val="single"/>
        </w:rPr>
      </w:pPr>
      <w:r>
        <w:rPr>
          <w:u w:val="single"/>
        </w:rPr>
        <w:t>STEP 1:</w:t>
      </w:r>
    </w:p>
    <w:p w:rsidR="005C756C" w:rsidRPr="004C72EA" w:rsidRDefault="005C756C">
      <w:pPr>
        <w:rPr>
          <w:rFonts w:cs="Calibri"/>
        </w:rPr>
      </w:pPr>
      <w:r w:rsidRPr="004C72EA">
        <w:rPr>
          <w:rFonts w:cs="Calibri"/>
          <w:b/>
          <w:bCs/>
        </w:rPr>
        <w:t>At first login to Service plus web portal: (</w:t>
      </w:r>
      <w:hyperlink r:id="rId8" w:tgtFrame="_blank" w:history="1">
        <w:r w:rsidR="00D85CA8">
          <w:rPr>
            <w:rStyle w:val="Hyperlink"/>
          </w:rPr>
          <w:t>http://tathyasathi.bangla.gov.in</w:t>
        </w:r>
      </w:hyperlink>
      <w:r w:rsidRPr="004C72EA">
        <w:rPr>
          <w:rFonts w:cs="Calibri"/>
        </w:rPr>
        <w:t>)</w:t>
      </w:r>
      <w:r w:rsidRPr="00D85CA8">
        <w:rPr>
          <w:rFonts w:cs="Calibri"/>
          <w:b/>
        </w:rPr>
        <w:t xml:space="preserve"> </w:t>
      </w:r>
    </w:p>
    <w:p w:rsidR="005C756C" w:rsidRPr="004C72EA" w:rsidRDefault="00FD74F3">
      <w:pPr>
        <w:rPr>
          <w:rFonts w:cs="Calibri"/>
        </w:rPr>
      </w:pPr>
      <w:r w:rsidRPr="00AE6D56">
        <w:rPr>
          <w:noProof/>
          <w:lang w:eastAsia="en-IN"/>
        </w:rPr>
        <w:drawing>
          <wp:inline distT="0" distB="0" distL="0" distR="0">
            <wp:extent cx="5727700" cy="2772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CEC" w:rsidRPr="00037E18" w:rsidRDefault="005C756C">
      <w:pPr>
        <w:rPr>
          <w:u w:val="single"/>
        </w:rPr>
      </w:pPr>
      <w:r>
        <w:rPr>
          <w:u w:val="single"/>
        </w:rPr>
        <w:lastRenderedPageBreak/>
        <w:t>STEP 2</w:t>
      </w:r>
      <w:r w:rsidR="00612CEC" w:rsidRPr="00037E18">
        <w:rPr>
          <w:u w:val="single"/>
        </w:rPr>
        <w:t>:</w:t>
      </w:r>
    </w:p>
    <w:p w:rsidR="00612CEC" w:rsidRDefault="00612CEC">
      <w:r>
        <w:t xml:space="preserve">Login </w:t>
      </w:r>
      <w:r w:rsidR="005D7DC1">
        <w:t xml:space="preserve">as highlighted </w:t>
      </w:r>
      <w:r>
        <w:t xml:space="preserve">with the </w:t>
      </w:r>
      <w:r w:rsidR="005D7DC1">
        <w:t xml:space="preserve">required credentials such as </w:t>
      </w:r>
      <w:r>
        <w:t>User ID and Password as shown below</w:t>
      </w:r>
      <w:r w:rsidR="005D7DC1">
        <w:t xml:space="preserve"> with the captcha</w:t>
      </w:r>
      <w:r>
        <w:t>.</w:t>
      </w:r>
    </w:p>
    <w:p w:rsidR="00FD74F3" w:rsidRPr="00FD74F3" w:rsidRDefault="00FD74F3" w:rsidP="005D7DC1">
      <w:r w:rsidRPr="00B27E1A">
        <w:rPr>
          <w:noProof/>
          <w:lang w:eastAsia="en-IN"/>
        </w:rPr>
        <w:drawing>
          <wp:inline distT="0" distB="0" distL="0" distR="0">
            <wp:extent cx="5735320" cy="207772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DC1" w:rsidRPr="00037E18" w:rsidRDefault="005C756C" w:rsidP="005D7DC1">
      <w:pPr>
        <w:rPr>
          <w:u w:val="single"/>
        </w:rPr>
      </w:pPr>
      <w:r>
        <w:rPr>
          <w:u w:val="single"/>
        </w:rPr>
        <w:t>STEP 3</w:t>
      </w:r>
      <w:r w:rsidR="005D7DC1" w:rsidRPr="00037E18">
        <w:rPr>
          <w:u w:val="single"/>
        </w:rPr>
        <w:t>:</w:t>
      </w:r>
    </w:p>
    <w:p w:rsidR="005D7DC1" w:rsidRDefault="005D7DC1" w:rsidP="005D7DC1">
      <w:r>
        <w:t>After Logging In select “</w:t>
      </w:r>
      <w:r w:rsidRPr="005D7DC1">
        <w:rPr>
          <w:b/>
        </w:rPr>
        <w:t>Apply for Services</w:t>
      </w:r>
      <w:r>
        <w:t>” from the dashboard and select “</w:t>
      </w:r>
      <w:r w:rsidRPr="005D7DC1">
        <w:rPr>
          <w:b/>
        </w:rPr>
        <w:t>View all available services</w:t>
      </w:r>
      <w:r>
        <w:t>” to view your submitted service.</w:t>
      </w:r>
    </w:p>
    <w:p w:rsidR="00FD74F3" w:rsidRDefault="003E763B" w:rsidP="005D7DC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6FB5FB0" wp14:editId="734F3CA1">
            <wp:extent cx="5731510" cy="2124075"/>
            <wp:effectExtent l="0" t="0" r="254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C1" w:rsidRPr="00037E18" w:rsidRDefault="005C756C" w:rsidP="005D7DC1">
      <w:pPr>
        <w:rPr>
          <w:u w:val="single"/>
        </w:rPr>
      </w:pPr>
      <w:r>
        <w:rPr>
          <w:u w:val="single"/>
        </w:rPr>
        <w:t>STEP 4</w:t>
      </w:r>
      <w:r w:rsidR="005D7DC1" w:rsidRPr="00037E18">
        <w:rPr>
          <w:u w:val="single"/>
        </w:rPr>
        <w:t>:</w:t>
      </w:r>
    </w:p>
    <w:p w:rsidR="005D7DC1" w:rsidRDefault="005D7DC1" w:rsidP="005D7DC1">
      <w:r>
        <w:t xml:space="preserve">After </w:t>
      </w:r>
      <w:r w:rsidR="00507087">
        <w:t>selecting “</w:t>
      </w:r>
      <w:r w:rsidRPr="005D7DC1">
        <w:rPr>
          <w:b/>
        </w:rPr>
        <w:t>View all available services</w:t>
      </w:r>
      <w:r>
        <w:t xml:space="preserve">” </w:t>
      </w:r>
      <w:r w:rsidR="00507087">
        <w:t>now select your “</w:t>
      </w:r>
      <w:r w:rsidR="00B55B2B" w:rsidRPr="00B55B2B">
        <w:rPr>
          <w:b/>
        </w:rPr>
        <w:t xml:space="preserve">Application for Issuance of Completion Certificate - </w:t>
      </w:r>
      <w:r w:rsidR="004077A6">
        <w:rPr>
          <w:b/>
        </w:rPr>
        <w:t>PS</w:t>
      </w:r>
      <w:r w:rsidR="00507087">
        <w:t>” to check your application.</w:t>
      </w:r>
    </w:p>
    <w:p w:rsidR="005C756C" w:rsidRPr="00FD74F3" w:rsidRDefault="00F1612C" w:rsidP="00507087">
      <w:r>
        <w:rPr>
          <w:noProof/>
          <w:lang w:eastAsia="en-IN"/>
        </w:rPr>
        <w:drawing>
          <wp:inline distT="0" distB="0" distL="0" distR="0" wp14:anchorId="1598C713" wp14:editId="05E91C34">
            <wp:extent cx="5731510" cy="1914525"/>
            <wp:effectExtent l="0" t="0" r="254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1107"/>
                    <a:stretch/>
                  </pic:blipFill>
                  <pic:spPr bwMode="auto"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087" w:rsidRPr="00037E18" w:rsidRDefault="005C756C" w:rsidP="00507087">
      <w:pPr>
        <w:rPr>
          <w:u w:val="single"/>
        </w:rPr>
      </w:pPr>
      <w:r>
        <w:rPr>
          <w:u w:val="single"/>
        </w:rPr>
        <w:lastRenderedPageBreak/>
        <w:t>STEP 5</w:t>
      </w:r>
      <w:r w:rsidR="00507087" w:rsidRPr="00037E18">
        <w:rPr>
          <w:u w:val="single"/>
        </w:rPr>
        <w:t>:</w:t>
      </w:r>
    </w:p>
    <w:p w:rsidR="00507087" w:rsidRDefault="00507087" w:rsidP="00507087">
      <w:r>
        <w:t xml:space="preserve">Now fill in with the valid </w:t>
      </w:r>
      <w:r w:rsidR="00E92688">
        <w:t>applicant’s</w:t>
      </w:r>
      <w:r>
        <w:t xml:space="preserve"> details</w:t>
      </w:r>
      <w:r w:rsidR="00724B86">
        <w:t xml:space="preserve"> as required</w:t>
      </w:r>
      <w:r>
        <w:t>.</w:t>
      </w:r>
    </w:p>
    <w:p w:rsidR="00287BF5" w:rsidRDefault="00287BF5" w:rsidP="00287BF5">
      <w:r>
        <w:t>After filing the details, give the required captcha and submit the form.</w:t>
      </w:r>
    </w:p>
    <w:p w:rsidR="00287BF5" w:rsidRDefault="00287BF5" w:rsidP="00507087"/>
    <w:p w:rsidR="00507087" w:rsidRDefault="00F1612C" w:rsidP="00507087">
      <w:r>
        <w:rPr>
          <w:noProof/>
          <w:lang w:eastAsia="en-IN"/>
        </w:rPr>
        <w:drawing>
          <wp:inline distT="0" distB="0" distL="0" distR="0" wp14:anchorId="08A306C2" wp14:editId="7DE5B724">
            <wp:extent cx="5731510" cy="518795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DB" w:rsidRDefault="00E600DB" w:rsidP="00037E18"/>
    <w:p w:rsidR="00D85CA8" w:rsidRDefault="00D85CA8" w:rsidP="00037E18"/>
    <w:p w:rsidR="00FD74F3" w:rsidRDefault="00FD74F3" w:rsidP="00037E18"/>
    <w:p w:rsidR="00FD74F3" w:rsidRDefault="00FD74F3" w:rsidP="00037E18"/>
    <w:p w:rsidR="00FD74F3" w:rsidRDefault="00FD74F3" w:rsidP="00037E18"/>
    <w:p w:rsidR="00D85CA8" w:rsidRDefault="00D85CA8" w:rsidP="00037E18"/>
    <w:p w:rsidR="00D85CA8" w:rsidRDefault="00D85CA8" w:rsidP="00037E18">
      <w:pPr>
        <w:rPr>
          <w:u w:val="single"/>
        </w:rPr>
      </w:pPr>
    </w:p>
    <w:p w:rsidR="000F6E7A" w:rsidRDefault="000F6E7A" w:rsidP="00037E18">
      <w:pPr>
        <w:rPr>
          <w:u w:val="single"/>
        </w:rPr>
      </w:pPr>
    </w:p>
    <w:p w:rsidR="00724B86" w:rsidRPr="00037E18" w:rsidRDefault="00724B86" w:rsidP="00037E18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 w:rsidR="00287BF5">
        <w:rPr>
          <w:u w:val="single"/>
        </w:rPr>
        <w:t>6</w:t>
      </w:r>
      <w:r w:rsidRPr="00037E18">
        <w:rPr>
          <w:u w:val="single"/>
        </w:rPr>
        <w:t>:</w:t>
      </w:r>
    </w:p>
    <w:p w:rsidR="00037E18" w:rsidRDefault="00037E18" w:rsidP="00724B86">
      <w:r>
        <w:t xml:space="preserve">This is preview after </w:t>
      </w:r>
      <w:r w:rsidR="005621DC">
        <w:t>which</w:t>
      </w:r>
      <w:r w:rsidR="00177718">
        <w:t xml:space="preserve"> you</w:t>
      </w:r>
      <w:r>
        <w:t xml:space="preserve"> can re edit it or submit it.</w:t>
      </w:r>
    </w:p>
    <w:p w:rsidR="00724B86" w:rsidRDefault="00F1612C" w:rsidP="00724B86">
      <w:r>
        <w:rPr>
          <w:noProof/>
          <w:lang w:eastAsia="en-IN"/>
        </w:rPr>
        <w:drawing>
          <wp:inline distT="0" distB="0" distL="0" distR="0" wp14:anchorId="3E1D6117" wp14:editId="1857E487">
            <wp:extent cx="5731510" cy="613537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18" w:rsidRDefault="00037E18" w:rsidP="00037E18"/>
    <w:p w:rsidR="00037E18" w:rsidRDefault="00037E18" w:rsidP="00037E18"/>
    <w:p w:rsidR="00287BF5" w:rsidRDefault="00287BF5" w:rsidP="00037E18"/>
    <w:p w:rsidR="000F6E7A" w:rsidRDefault="000F6E7A" w:rsidP="00037E18"/>
    <w:p w:rsidR="000F6E7A" w:rsidRDefault="000F6E7A" w:rsidP="00037E18"/>
    <w:p w:rsidR="000F6E7A" w:rsidRDefault="000F6E7A" w:rsidP="00037E18"/>
    <w:p w:rsidR="005C756C" w:rsidRDefault="005C756C" w:rsidP="00037E18"/>
    <w:p w:rsidR="00037E18" w:rsidRPr="00037E18" w:rsidRDefault="008F1A93" w:rsidP="00037E18">
      <w:pPr>
        <w:rPr>
          <w:u w:val="single"/>
        </w:rPr>
      </w:pPr>
      <w:r>
        <w:rPr>
          <w:u w:val="single"/>
        </w:rPr>
        <w:lastRenderedPageBreak/>
        <w:t>STEP 7</w:t>
      </w:r>
      <w:r w:rsidR="00037E18" w:rsidRPr="00037E18">
        <w:rPr>
          <w:u w:val="single"/>
        </w:rPr>
        <w:t>:</w:t>
      </w:r>
    </w:p>
    <w:p w:rsidR="00037E18" w:rsidRDefault="00037E18" w:rsidP="00724B86">
      <w:r>
        <w:t xml:space="preserve">This is the </w:t>
      </w:r>
      <w:r w:rsidR="005621DC">
        <w:t xml:space="preserve">applicant’s </w:t>
      </w:r>
      <w:r>
        <w:t xml:space="preserve">acknowledgement slip </w:t>
      </w:r>
      <w:r w:rsidR="005621DC">
        <w:t xml:space="preserve">with ref-no: </w:t>
      </w:r>
      <w:r w:rsidR="00FD74F3">
        <w:t>***********</w:t>
      </w:r>
      <w:r w:rsidR="005621DC">
        <w:t xml:space="preserve"> respectively </w:t>
      </w:r>
      <w:r>
        <w:t>which can b</w:t>
      </w:r>
      <w:r w:rsidR="00287BF5">
        <w:t>e printed or downloaded as pdf.</w:t>
      </w:r>
    </w:p>
    <w:p w:rsidR="005C756C" w:rsidRDefault="00F1612C">
      <w:r>
        <w:rPr>
          <w:noProof/>
          <w:lang w:eastAsia="en-IN"/>
        </w:rPr>
        <w:drawing>
          <wp:inline distT="0" distB="0" distL="0" distR="0" wp14:anchorId="1D6A566F" wp14:editId="0235BC15">
            <wp:extent cx="5731510" cy="276923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82" w:rsidRPr="005C756C" w:rsidRDefault="00E56282">
      <w:r w:rsidRPr="00E56282">
        <w:rPr>
          <w:b/>
          <w:sz w:val="32"/>
          <w:szCs w:val="32"/>
          <w:u w:val="single"/>
        </w:rPr>
        <w:t>PART II:</w:t>
      </w:r>
    </w:p>
    <w:p w:rsidR="005621DC" w:rsidRPr="002B7E68" w:rsidRDefault="002B7E6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TRACKING FOR ISSUANCE OF </w:t>
      </w:r>
      <w:r w:rsidR="0023083F">
        <w:rPr>
          <w:b/>
          <w:sz w:val="28"/>
          <w:szCs w:val="28"/>
          <w:u w:val="single"/>
        </w:rPr>
        <w:t>APPLICATION</w:t>
      </w:r>
      <w:r>
        <w:rPr>
          <w:b/>
          <w:sz w:val="28"/>
          <w:szCs w:val="28"/>
          <w:u w:val="single"/>
        </w:rPr>
        <w:t xml:space="preserve"> CERTIFICATE:</w:t>
      </w:r>
    </w:p>
    <w:p w:rsidR="005621DC" w:rsidRPr="00037E18" w:rsidRDefault="005621DC" w:rsidP="005621DC">
      <w:pPr>
        <w:rPr>
          <w:u w:val="single"/>
        </w:rPr>
      </w:pPr>
      <w:r w:rsidRPr="00037E18">
        <w:rPr>
          <w:u w:val="single"/>
        </w:rPr>
        <w:t xml:space="preserve">STEP </w:t>
      </w:r>
      <w:r w:rsidR="002B7E68">
        <w:rPr>
          <w:u w:val="single"/>
        </w:rPr>
        <w:t>1</w:t>
      </w:r>
      <w:r w:rsidRPr="00037E18">
        <w:rPr>
          <w:u w:val="single"/>
        </w:rPr>
        <w:t>:</w:t>
      </w:r>
    </w:p>
    <w:p w:rsidR="002B7E68" w:rsidRDefault="002B7E68" w:rsidP="005621DC">
      <w:r>
        <w:t>The Applicant’s application can be tracked by going to “</w:t>
      </w:r>
      <w:r w:rsidRPr="002B7E68">
        <w:rPr>
          <w:b/>
        </w:rPr>
        <w:t>View Status of Application</w:t>
      </w:r>
      <w:r>
        <w:t>” and selecting “</w:t>
      </w:r>
      <w:r w:rsidRPr="002B7E68">
        <w:rPr>
          <w:b/>
        </w:rPr>
        <w:t>Track application status</w:t>
      </w:r>
      <w:r>
        <w:t>” by providing application ref. no: ********** and selecting “</w:t>
      </w:r>
      <w:r w:rsidRPr="002B7E68">
        <w:rPr>
          <w:b/>
        </w:rPr>
        <w:t>Get Data</w:t>
      </w:r>
      <w:r>
        <w:t>” button.</w:t>
      </w:r>
    </w:p>
    <w:p w:rsidR="00037E18" w:rsidRDefault="00037E18"/>
    <w:p w:rsidR="00037E18" w:rsidRDefault="004077A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7F11772" wp14:editId="55955199">
            <wp:extent cx="5731510" cy="2727325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68" w:rsidRDefault="002B7E68">
      <w:pPr>
        <w:rPr>
          <w:noProof/>
          <w:lang w:eastAsia="en-IN"/>
        </w:rPr>
      </w:pPr>
    </w:p>
    <w:p w:rsidR="002B7E68" w:rsidRPr="00037E18" w:rsidRDefault="002B7E68" w:rsidP="002B7E68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>
        <w:rPr>
          <w:u w:val="single"/>
        </w:rPr>
        <w:t>2</w:t>
      </w:r>
      <w:r w:rsidRPr="00037E18">
        <w:rPr>
          <w:u w:val="single"/>
        </w:rPr>
        <w:t>:</w:t>
      </w:r>
    </w:p>
    <w:p w:rsidR="002B7E68" w:rsidRDefault="002B7E68" w:rsidP="002B7E68">
      <w:r>
        <w:t>After getting the list of data select the preferable Service Name which are delivered.</w:t>
      </w:r>
    </w:p>
    <w:p w:rsidR="002B7E68" w:rsidRDefault="002B7E68">
      <w:r>
        <w:t>BY selecting delivered we can get the details of the</w:t>
      </w:r>
      <w:r w:rsidR="0023083F">
        <w:t xml:space="preserve"> </w:t>
      </w:r>
      <w:r w:rsidR="004B4121">
        <w:t>completion</w:t>
      </w:r>
      <w:r w:rsidR="0023083F">
        <w:t xml:space="preserve"> certificate.</w:t>
      </w:r>
    </w:p>
    <w:p w:rsidR="002B7E68" w:rsidRDefault="004077A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329C3BC" wp14:editId="758CF962">
            <wp:extent cx="5731510" cy="2727325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68" w:rsidRPr="00037E18" w:rsidRDefault="002B7E68" w:rsidP="002B7E68">
      <w:pPr>
        <w:rPr>
          <w:u w:val="single"/>
        </w:rPr>
      </w:pPr>
      <w:r w:rsidRPr="00037E18">
        <w:rPr>
          <w:u w:val="single"/>
        </w:rPr>
        <w:t xml:space="preserve">STEP </w:t>
      </w:r>
      <w:r>
        <w:rPr>
          <w:u w:val="single"/>
        </w:rPr>
        <w:t>3</w:t>
      </w:r>
      <w:r w:rsidRPr="00037E18">
        <w:rPr>
          <w:u w:val="single"/>
        </w:rPr>
        <w:t>:</w:t>
      </w:r>
    </w:p>
    <w:p w:rsidR="002B7E68" w:rsidRDefault="002773DA">
      <w:r>
        <w:t xml:space="preserve">After selecting delivered a modal pops up with applicant’s all details such as their </w:t>
      </w:r>
      <w:r w:rsidR="004B4121">
        <w:t>completion</w:t>
      </w:r>
      <w:r>
        <w:t xml:space="preserve"> certificate provided, application submission form etc. which can be downloaded for future use.</w:t>
      </w:r>
    </w:p>
    <w:p w:rsidR="002773DA" w:rsidRPr="0023083F" w:rsidRDefault="004077A6" w:rsidP="002773D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B8ED262" wp14:editId="78C3BA9C">
            <wp:extent cx="5731510" cy="2752725"/>
            <wp:effectExtent l="0" t="0" r="254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884"/>
                    <a:stretch/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4A7" w:rsidRDefault="00BD34A7" w:rsidP="002773DA">
      <w:pPr>
        <w:rPr>
          <w:u w:val="single"/>
        </w:rPr>
      </w:pPr>
    </w:p>
    <w:p w:rsidR="00BD34A7" w:rsidRDefault="00BD34A7" w:rsidP="002773DA">
      <w:pPr>
        <w:rPr>
          <w:u w:val="single"/>
        </w:rPr>
      </w:pPr>
    </w:p>
    <w:p w:rsidR="00BD34A7" w:rsidRDefault="00BD34A7" w:rsidP="002773DA">
      <w:pPr>
        <w:rPr>
          <w:u w:val="single"/>
        </w:rPr>
      </w:pPr>
    </w:p>
    <w:p w:rsidR="008F1A93" w:rsidRDefault="008F1A93" w:rsidP="002773DA">
      <w:pPr>
        <w:rPr>
          <w:u w:val="single"/>
        </w:rPr>
      </w:pPr>
    </w:p>
    <w:p w:rsidR="00BD34A7" w:rsidRDefault="00BD34A7" w:rsidP="002773DA">
      <w:pPr>
        <w:rPr>
          <w:u w:val="single"/>
        </w:rPr>
      </w:pPr>
    </w:p>
    <w:p w:rsidR="002773DA" w:rsidRPr="00037E18" w:rsidRDefault="002773DA" w:rsidP="002773DA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>
        <w:rPr>
          <w:u w:val="single"/>
        </w:rPr>
        <w:t>4</w:t>
      </w:r>
      <w:r w:rsidRPr="00037E18">
        <w:rPr>
          <w:u w:val="single"/>
        </w:rPr>
        <w:t>:</w:t>
      </w:r>
    </w:p>
    <w:p w:rsidR="002773DA" w:rsidRDefault="002773DA" w:rsidP="002773DA">
      <w:r>
        <w:t xml:space="preserve">A Sample of </w:t>
      </w:r>
      <w:r w:rsidR="00785E6D">
        <w:t>completion - block</w:t>
      </w:r>
      <w:r>
        <w:t xml:space="preserve"> certificate is been provided which can be get by selecting the </w:t>
      </w:r>
      <w:r w:rsidR="004B4121">
        <w:t>completion</w:t>
      </w:r>
      <w:r>
        <w:t xml:space="preserve"> certificate.</w:t>
      </w:r>
    </w:p>
    <w:p w:rsidR="002773DA" w:rsidRDefault="002773DA" w:rsidP="002773DA">
      <w:r>
        <w:t>The QR code and ref: no. is unique.</w:t>
      </w:r>
    </w:p>
    <w:p w:rsidR="002773DA" w:rsidRDefault="002773DA">
      <w:pPr>
        <w:rPr>
          <w:noProof/>
          <w:lang w:eastAsia="en-IN"/>
        </w:rPr>
      </w:pPr>
    </w:p>
    <w:p w:rsidR="00BD34A7" w:rsidRPr="00E600DB" w:rsidRDefault="00785E6D" w:rsidP="00BF309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B29F8D8" wp14:editId="3945F23D">
            <wp:extent cx="5731510" cy="383667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4A7" w:rsidRDefault="00BD34A7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5849FC" w:rsidRDefault="005849FC" w:rsidP="00BF3097">
      <w:pPr>
        <w:rPr>
          <w:b/>
          <w:sz w:val="28"/>
          <w:szCs w:val="28"/>
          <w:u w:val="single"/>
        </w:rPr>
      </w:pPr>
    </w:p>
    <w:p w:rsidR="005849FC" w:rsidRDefault="005849FC" w:rsidP="00BF3097">
      <w:pPr>
        <w:rPr>
          <w:b/>
          <w:sz w:val="28"/>
          <w:szCs w:val="28"/>
          <w:u w:val="single"/>
        </w:rPr>
      </w:pPr>
    </w:p>
    <w:p w:rsidR="0023083F" w:rsidRDefault="0023083F" w:rsidP="00BF309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PART III:</w:t>
      </w:r>
    </w:p>
    <w:p w:rsidR="00BF3097" w:rsidRDefault="00BF3097" w:rsidP="00BF309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ISSUANCE OF </w:t>
      </w:r>
      <w:r w:rsidR="00785E6D">
        <w:rPr>
          <w:b/>
          <w:sz w:val="28"/>
          <w:szCs w:val="28"/>
          <w:u w:val="single"/>
        </w:rPr>
        <w:t>COMPLETION</w:t>
      </w:r>
      <w:r w:rsidRPr="00612CEC">
        <w:rPr>
          <w:b/>
          <w:sz w:val="28"/>
          <w:szCs w:val="28"/>
          <w:u w:val="single"/>
        </w:rPr>
        <w:t xml:space="preserve"> CERTIFICATE:</w:t>
      </w:r>
      <w:r>
        <w:rPr>
          <w:b/>
          <w:sz w:val="28"/>
          <w:szCs w:val="28"/>
          <w:u w:val="single"/>
        </w:rPr>
        <w:t xml:space="preserve"> (By </w:t>
      </w:r>
      <w:r w:rsidR="003E763B">
        <w:rPr>
          <w:b/>
          <w:sz w:val="28"/>
          <w:szCs w:val="28"/>
          <w:u w:val="single"/>
        </w:rPr>
        <w:t>BDO</w:t>
      </w:r>
      <w:r>
        <w:rPr>
          <w:b/>
          <w:sz w:val="28"/>
          <w:szCs w:val="28"/>
          <w:u w:val="single"/>
        </w:rPr>
        <w:t>)</w:t>
      </w:r>
      <w:r>
        <w:rPr>
          <w:b/>
          <w:sz w:val="28"/>
          <w:szCs w:val="28"/>
          <w:u w:val="single"/>
        </w:rPr>
        <w:br/>
      </w:r>
    </w:p>
    <w:p w:rsidR="005C756C" w:rsidRDefault="005C756C" w:rsidP="005C756C">
      <w:pPr>
        <w:rPr>
          <w:u w:val="single"/>
        </w:rPr>
      </w:pPr>
      <w:r>
        <w:rPr>
          <w:u w:val="single"/>
        </w:rPr>
        <w:t>STEP 1:</w:t>
      </w:r>
    </w:p>
    <w:p w:rsidR="005C756C" w:rsidRPr="005C756C" w:rsidRDefault="005C756C" w:rsidP="005C756C">
      <w:pPr>
        <w:rPr>
          <w:rFonts w:cs="Calibri"/>
        </w:rPr>
      </w:pPr>
      <w:r w:rsidRPr="005C756C">
        <w:rPr>
          <w:rFonts w:cs="Calibri"/>
          <w:b/>
          <w:bCs/>
        </w:rPr>
        <w:t>At first login to Service plus web portal: (</w:t>
      </w:r>
      <w:hyperlink r:id="rId20" w:tgtFrame="_blank" w:history="1">
        <w:r w:rsidR="008F1A93">
          <w:rPr>
            <w:rStyle w:val="Hyperlink"/>
          </w:rPr>
          <w:t>http://tathyasathi.bangla.gov.in</w:t>
        </w:r>
      </w:hyperlink>
      <w:r w:rsidRPr="008F1A93">
        <w:rPr>
          <w:rFonts w:cs="Calibri"/>
          <w:b/>
        </w:rPr>
        <w:t>)</w:t>
      </w:r>
      <w:r w:rsidRPr="005C756C">
        <w:rPr>
          <w:rFonts w:cs="Calibri"/>
        </w:rPr>
        <w:t xml:space="preserve"> </w:t>
      </w:r>
    </w:p>
    <w:p w:rsidR="005C756C" w:rsidRPr="00612CEC" w:rsidRDefault="00FD74F3" w:rsidP="005C756C">
      <w:pPr>
        <w:rPr>
          <w:b/>
          <w:sz w:val="28"/>
          <w:szCs w:val="28"/>
          <w:u w:val="single"/>
        </w:rPr>
      </w:pPr>
      <w:r w:rsidRPr="00AE6D56">
        <w:rPr>
          <w:noProof/>
          <w:lang w:eastAsia="en-IN"/>
        </w:rPr>
        <w:drawing>
          <wp:inline distT="0" distB="0" distL="0" distR="0">
            <wp:extent cx="5727700" cy="277241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6C" w:rsidRDefault="005C756C" w:rsidP="00BF3097">
      <w:pPr>
        <w:rPr>
          <w:u w:val="single"/>
        </w:rPr>
      </w:pPr>
    </w:p>
    <w:p w:rsidR="005C756C" w:rsidRDefault="005C756C" w:rsidP="00BF3097">
      <w:pPr>
        <w:rPr>
          <w:u w:val="single"/>
        </w:rPr>
      </w:pPr>
    </w:p>
    <w:p w:rsidR="00BF3097" w:rsidRPr="00037E18" w:rsidRDefault="005C756C" w:rsidP="00BF3097">
      <w:pPr>
        <w:rPr>
          <w:u w:val="single"/>
        </w:rPr>
      </w:pPr>
      <w:r>
        <w:rPr>
          <w:u w:val="single"/>
        </w:rPr>
        <w:t>STEP 2</w:t>
      </w:r>
      <w:r w:rsidR="00BF3097" w:rsidRPr="00037E18">
        <w:rPr>
          <w:u w:val="single"/>
        </w:rPr>
        <w:t>:</w:t>
      </w:r>
    </w:p>
    <w:p w:rsidR="00BF3097" w:rsidRDefault="00BF3097">
      <w:r>
        <w:t>Login as highlighted with the required credentials such as User ID and Password a</w:t>
      </w:r>
      <w:r w:rsidR="00E56282">
        <w:t>s shown below with the captcha.</w:t>
      </w:r>
    </w:p>
    <w:p w:rsidR="00BF3097" w:rsidRDefault="00FD74F3">
      <w:pPr>
        <w:rPr>
          <w:noProof/>
          <w:lang w:eastAsia="en-IN"/>
        </w:rPr>
      </w:pPr>
      <w:r w:rsidRPr="00B27E1A">
        <w:rPr>
          <w:noProof/>
          <w:lang w:eastAsia="en-IN"/>
        </w:rPr>
        <w:drawing>
          <wp:inline distT="0" distB="0" distL="0" distR="0">
            <wp:extent cx="5727700" cy="239204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097" w:rsidRDefault="00BF3097">
      <w:pPr>
        <w:rPr>
          <w:noProof/>
          <w:lang w:eastAsia="en-IN"/>
        </w:rPr>
      </w:pPr>
    </w:p>
    <w:p w:rsidR="005C756C" w:rsidRDefault="005C756C" w:rsidP="00BF3097">
      <w:pPr>
        <w:rPr>
          <w:u w:val="single"/>
        </w:rPr>
      </w:pPr>
    </w:p>
    <w:p w:rsidR="00BF3097" w:rsidRPr="00037E18" w:rsidRDefault="005C756C" w:rsidP="00BF3097">
      <w:pPr>
        <w:rPr>
          <w:u w:val="single"/>
        </w:rPr>
      </w:pPr>
      <w:r>
        <w:rPr>
          <w:u w:val="single"/>
        </w:rPr>
        <w:lastRenderedPageBreak/>
        <w:t>STEP 3</w:t>
      </w:r>
      <w:r w:rsidR="00BF3097" w:rsidRPr="00037E18">
        <w:rPr>
          <w:u w:val="single"/>
        </w:rPr>
        <w:t>:</w:t>
      </w:r>
    </w:p>
    <w:p w:rsidR="00BF3097" w:rsidRDefault="00BF3097" w:rsidP="00BF3097">
      <w:r>
        <w:t>Here the applicant’s application can be accepted or rejected by going to “</w:t>
      </w:r>
      <w:r w:rsidRPr="00BF3097">
        <w:rPr>
          <w:b/>
        </w:rPr>
        <w:t>Message Box</w:t>
      </w:r>
      <w:r>
        <w:t>” and selecting “</w:t>
      </w:r>
      <w:r w:rsidRPr="00BF3097">
        <w:rPr>
          <w:b/>
        </w:rPr>
        <w:t>Inbox</w:t>
      </w:r>
      <w:r w:rsidR="00C55C05">
        <w:t>”.</w:t>
      </w:r>
    </w:p>
    <w:p w:rsidR="00BF3097" w:rsidRDefault="00A16C2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1629CC5" wp14:editId="50DBE904">
            <wp:extent cx="5731510" cy="278193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05" w:rsidRDefault="00C55C05" w:rsidP="00C55C05">
      <w:pPr>
        <w:rPr>
          <w:u w:val="single"/>
        </w:rPr>
      </w:pPr>
    </w:p>
    <w:p w:rsidR="0023083F" w:rsidRDefault="0023083F" w:rsidP="00C55C05">
      <w:pPr>
        <w:rPr>
          <w:u w:val="single"/>
        </w:rPr>
      </w:pPr>
    </w:p>
    <w:p w:rsidR="0023083F" w:rsidRDefault="0023083F" w:rsidP="00C55C05">
      <w:pPr>
        <w:rPr>
          <w:u w:val="single"/>
        </w:rPr>
      </w:pPr>
    </w:p>
    <w:p w:rsidR="00C55C05" w:rsidRPr="00037E18" w:rsidRDefault="005C756C" w:rsidP="00C55C05">
      <w:pPr>
        <w:rPr>
          <w:u w:val="single"/>
        </w:rPr>
      </w:pPr>
      <w:r>
        <w:rPr>
          <w:u w:val="single"/>
        </w:rPr>
        <w:t>STEP 4</w:t>
      </w:r>
      <w:r w:rsidR="00C55C05" w:rsidRPr="00037E18">
        <w:rPr>
          <w:u w:val="single"/>
        </w:rPr>
        <w:t>:</w:t>
      </w:r>
    </w:p>
    <w:p w:rsidR="00C55C05" w:rsidRDefault="00C55C05" w:rsidP="00C55C05">
      <w:r>
        <w:t xml:space="preserve">Here the </w:t>
      </w:r>
      <w:r w:rsidR="00FF3D6C">
        <w:t xml:space="preserve">Pradhan </w:t>
      </w:r>
      <w:r>
        <w:t>has to select service “</w:t>
      </w:r>
      <w:r w:rsidR="00785E6D" w:rsidRPr="00785E6D">
        <w:rPr>
          <w:b/>
        </w:rPr>
        <w:t xml:space="preserve">Application for Issuance of Completion Certificate - </w:t>
      </w:r>
      <w:r w:rsidR="004077A6">
        <w:rPr>
          <w:b/>
        </w:rPr>
        <w:t>PS</w:t>
      </w:r>
      <w:bookmarkStart w:id="0" w:name="_GoBack"/>
      <w:bookmarkEnd w:id="0"/>
      <w:r>
        <w:t xml:space="preserve">” and fetch data by hitting the button </w:t>
      </w:r>
      <w:r w:rsidRPr="00C55C05">
        <w:rPr>
          <w:b/>
        </w:rPr>
        <w:t>“Get Data</w:t>
      </w:r>
      <w:r>
        <w:t>” which leads to the list of pending applications.</w:t>
      </w:r>
    </w:p>
    <w:p w:rsidR="00C55C05" w:rsidRDefault="00C55C05" w:rsidP="00C55C05">
      <w:r>
        <w:t>Here “</w:t>
      </w:r>
      <w:r w:rsidRPr="00C55C05">
        <w:rPr>
          <w:b/>
        </w:rPr>
        <w:t>Application Number</w:t>
      </w:r>
      <w:r>
        <w:t>”</w:t>
      </w:r>
      <w:r w:rsidRPr="00C55C05">
        <w:t xml:space="preserve"> </w:t>
      </w:r>
      <w:r>
        <w:t>can be selected to get the applicant’s detail and “</w:t>
      </w:r>
      <w:r w:rsidRPr="00C55C05">
        <w:rPr>
          <w:b/>
        </w:rPr>
        <w:t>Take Action</w:t>
      </w:r>
      <w:r w:rsidR="00BD34A7">
        <w:rPr>
          <w:b/>
        </w:rPr>
        <w:t>/Pull</w:t>
      </w:r>
      <w:r>
        <w:t>” would lead to a new page for issuing the certificate or rejecting it.</w:t>
      </w:r>
    </w:p>
    <w:p w:rsidR="008F1A93" w:rsidRDefault="00A16C27" w:rsidP="00C55C0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1E099D2" wp14:editId="0367F968">
            <wp:extent cx="5731510" cy="302895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7109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C05" w:rsidRPr="00EF6BB1" w:rsidRDefault="005C756C" w:rsidP="00C55C05">
      <w:pPr>
        <w:rPr>
          <w:noProof/>
          <w:lang w:eastAsia="en-IN"/>
        </w:rPr>
      </w:pPr>
      <w:r>
        <w:rPr>
          <w:u w:val="single"/>
        </w:rPr>
        <w:lastRenderedPageBreak/>
        <w:t>STEP 5</w:t>
      </w:r>
      <w:r w:rsidR="00C55C05" w:rsidRPr="00037E18">
        <w:rPr>
          <w:u w:val="single"/>
        </w:rPr>
        <w:t>:</w:t>
      </w:r>
    </w:p>
    <w:p w:rsidR="005B4C9E" w:rsidRDefault="00C55C05" w:rsidP="005B4C9E">
      <w:r>
        <w:t xml:space="preserve">Here the </w:t>
      </w:r>
      <w:r w:rsidR="00FF3D6C">
        <w:t xml:space="preserve">Pradhan </w:t>
      </w:r>
      <w:r>
        <w:t xml:space="preserve">has </w:t>
      </w:r>
      <w:r w:rsidR="005B4C9E">
        <w:t>the right to see the applicant’s application form by selecting the certificate icon.</w:t>
      </w:r>
    </w:p>
    <w:p w:rsidR="00C55C05" w:rsidRDefault="005B4C9E" w:rsidP="005B4C9E">
      <w:r>
        <w:t xml:space="preserve">It can be further submitted or edited or </w:t>
      </w:r>
      <w:r w:rsidR="00483ACC">
        <w:t>cancelled.</w:t>
      </w:r>
    </w:p>
    <w:p w:rsidR="005B4C9E" w:rsidRPr="00E56282" w:rsidRDefault="00785E6D" w:rsidP="005B4C9E">
      <w:r>
        <w:rPr>
          <w:noProof/>
          <w:lang w:eastAsia="en-IN"/>
        </w:rPr>
        <w:drawing>
          <wp:inline distT="0" distB="0" distL="0" distR="0" wp14:anchorId="72F3099E" wp14:editId="70C4D8AC">
            <wp:extent cx="5731510" cy="194310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-1" b="29086"/>
                    <a:stretch/>
                  </pic:blipFill>
                  <pic:spPr bwMode="auto"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C9E" w:rsidRPr="00037E18" w:rsidRDefault="005C756C" w:rsidP="005B4C9E">
      <w:pPr>
        <w:rPr>
          <w:u w:val="single"/>
        </w:rPr>
      </w:pPr>
      <w:r>
        <w:rPr>
          <w:u w:val="single"/>
        </w:rPr>
        <w:t>STEP 6</w:t>
      </w:r>
      <w:r w:rsidR="005B4C9E" w:rsidRPr="00037E18">
        <w:rPr>
          <w:u w:val="single"/>
        </w:rPr>
        <w:t>:</w:t>
      </w:r>
    </w:p>
    <w:p w:rsidR="005B4C9E" w:rsidRDefault="005B4C9E" w:rsidP="005B4C9E">
      <w:r>
        <w:t>By selecting edit button it leads to open this page.</w:t>
      </w:r>
    </w:p>
    <w:p w:rsidR="005B4C9E" w:rsidRDefault="005B4C9E" w:rsidP="005B4C9E">
      <w:r>
        <w:t xml:space="preserve">By selecting </w:t>
      </w:r>
      <w:r w:rsidR="000A397A">
        <w:t>Action of rejecting or delivering the certificate with the respective remark can lead to form rejection or approval.</w:t>
      </w:r>
    </w:p>
    <w:p w:rsidR="00785E6D" w:rsidRDefault="00A16C27">
      <w:r>
        <w:rPr>
          <w:noProof/>
          <w:lang w:eastAsia="en-IN"/>
        </w:rPr>
        <w:drawing>
          <wp:inline distT="0" distB="0" distL="0" distR="0" wp14:anchorId="3E768776" wp14:editId="3AA6DA6A">
            <wp:extent cx="5731510" cy="4657725"/>
            <wp:effectExtent l="0" t="0" r="254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7389"/>
                    <a:stretch/>
                  </pic:blipFill>
                  <pic:spPr bwMode="auto">
                    <a:xfrm>
                      <a:off x="0" y="0"/>
                      <a:ext cx="5731510" cy="465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97A" w:rsidRPr="00037E18" w:rsidRDefault="005C756C" w:rsidP="000A397A">
      <w:pPr>
        <w:rPr>
          <w:u w:val="single"/>
        </w:rPr>
      </w:pPr>
      <w:r>
        <w:rPr>
          <w:u w:val="single"/>
        </w:rPr>
        <w:lastRenderedPageBreak/>
        <w:t>STEP 7</w:t>
      </w:r>
      <w:r w:rsidR="000A397A" w:rsidRPr="00037E18">
        <w:rPr>
          <w:u w:val="single"/>
        </w:rPr>
        <w:t>:</w:t>
      </w:r>
    </w:p>
    <w:p w:rsidR="000A397A" w:rsidRDefault="000A397A">
      <w:r>
        <w:t>By selecting “</w:t>
      </w:r>
      <w:r w:rsidRPr="000A397A">
        <w:rPr>
          <w:b/>
        </w:rPr>
        <w:t>View Processing History</w:t>
      </w:r>
      <w:r>
        <w:t>” the application history can be seen such as applied date,</w:t>
      </w:r>
      <w:r w:rsidRPr="000A397A">
        <w:t xml:space="preserve"> issuance</w:t>
      </w:r>
      <w:r w:rsidR="00EF6BB1">
        <w:t xml:space="preserve"> authority name with date etc.</w:t>
      </w:r>
    </w:p>
    <w:p w:rsidR="005C756C" w:rsidRPr="00A16C27" w:rsidRDefault="00A16C27" w:rsidP="000A397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7FC6062" wp14:editId="44B6284D">
            <wp:extent cx="5731510" cy="196532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7A" w:rsidRPr="0023083F" w:rsidRDefault="005C756C" w:rsidP="000A397A">
      <w:pPr>
        <w:rPr>
          <w:noProof/>
          <w:lang w:eastAsia="en-IN"/>
        </w:rPr>
      </w:pPr>
      <w:r>
        <w:rPr>
          <w:u w:val="single"/>
        </w:rPr>
        <w:t>STEP 8</w:t>
      </w:r>
      <w:r w:rsidR="000A397A" w:rsidRPr="00037E18">
        <w:rPr>
          <w:u w:val="single"/>
        </w:rPr>
        <w:t>:</w:t>
      </w:r>
    </w:p>
    <w:p w:rsidR="000A397A" w:rsidRDefault="000A397A" w:rsidP="000A397A">
      <w:r>
        <w:t>By selecting view form a pop up opens which shows the state of the application.</w:t>
      </w:r>
    </w:p>
    <w:p w:rsidR="005C756C" w:rsidRPr="003B4E6A" w:rsidRDefault="00A16C27" w:rsidP="000A397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2B3B290" wp14:editId="3AA50F3D">
            <wp:extent cx="5731510" cy="2505075"/>
            <wp:effectExtent l="0" t="0" r="254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9122"/>
                    <a:stretch/>
                  </pic:blipFill>
                  <pic:spPr bwMode="auto"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97A" w:rsidRPr="00037E18" w:rsidRDefault="005C756C" w:rsidP="000A397A">
      <w:pPr>
        <w:rPr>
          <w:u w:val="single"/>
        </w:rPr>
      </w:pPr>
      <w:r>
        <w:rPr>
          <w:u w:val="single"/>
        </w:rPr>
        <w:t>STEP 9</w:t>
      </w:r>
      <w:r w:rsidR="000A397A" w:rsidRPr="00037E18">
        <w:rPr>
          <w:u w:val="single"/>
        </w:rPr>
        <w:t>:</w:t>
      </w:r>
    </w:p>
    <w:p w:rsidR="000A397A" w:rsidRDefault="000A397A" w:rsidP="000A397A">
      <w:r>
        <w:t xml:space="preserve">After </w:t>
      </w:r>
      <w:r w:rsidR="005B33B6">
        <w:t>completion</w:t>
      </w:r>
      <w:r>
        <w:t xml:space="preserve"> of all this </w:t>
      </w:r>
      <w:r w:rsidR="005B33B6">
        <w:t>for the final submission would be done by selecting the radio button for getting the digitally signed document or not.</w:t>
      </w:r>
    </w:p>
    <w:p w:rsidR="005B33B6" w:rsidRDefault="00A16C2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E23E530" wp14:editId="171BE43C">
            <wp:extent cx="5731510" cy="200025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8642"/>
                    <a:stretch/>
                  </pic:blipFill>
                  <pic:spPr bwMode="auto"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3B6" w:rsidRPr="00037E18" w:rsidRDefault="005C756C" w:rsidP="005B33B6">
      <w:pPr>
        <w:rPr>
          <w:u w:val="single"/>
        </w:rPr>
      </w:pPr>
      <w:r>
        <w:rPr>
          <w:u w:val="single"/>
        </w:rPr>
        <w:lastRenderedPageBreak/>
        <w:t>STEP 10</w:t>
      </w:r>
      <w:r w:rsidR="005B33B6" w:rsidRPr="00037E18">
        <w:rPr>
          <w:u w:val="single"/>
        </w:rPr>
        <w:t>:</w:t>
      </w:r>
    </w:p>
    <w:p w:rsidR="005B33B6" w:rsidRDefault="005B33B6">
      <w:r>
        <w:t>Like this other application can be approved or reje</w:t>
      </w:r>
      <w:r w:rsidR="00E56282">
        <w:t xml:space="preserve">cted by the </w:t>
      </w:r>
      <w:r w:rsidR="00FF3D6C">
        <w:t xml:space="preserve">Pradhan </w:t>
      </w:r>
      <w:r w:rsidR="00E56282">
        <w:t>authority.</w:t>
      </w:r>
    </w:p>
    <w:p w:rsidR="00E56282" w:rsidRDefault="00A16C2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8F1C606" wp14:editId="73261D20">
            <wp:extent cx="5731510" cy="2773680"/>
            <wp:effectExtent l="0" t="0" r="254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85" w:rsidRDefault="00BA7A85">
      <w:pPr>
        <w:rPr>
          <w:noProof/>
          <w:lang w:eastAsia="en-IN"/>
        </w:rPr>
      </w:pPr>
    </w:p>
    <w:p w:rsidR="003B4E6A" w:rsidRDefault="003B4E6A" w:rsidP="00E56282">
      <w:pPr>
        <w:rPr>
          <w:b/>
          <w:noProof/>
          <w:sz w:val="32"/>
          <w:szCs w:val="32"/>
          <w:u w:val="single"/>
          <w:lang w:eastAsia="en-IN"/>
        </w:rPr>
      </w:pPr>
    </w:p>
    <w:p w:rsidR="0023083F" w:rsidRDefault="0023083F" w:rsidP="00E56282">
      <w:pPr>
        <w:rPr>
          <w:b/>
          <w:noProof/>
          <w:sz w:val="32"/>
          <w:szCs w:val="32"/>
          <w:u w:val="single"/>
          <w:lang w:eastAsia="en-IN"/>
        </w:rPr>
      </w:pPr>
      <w:r>
        <w:rPr>
          <w:b/>
          <w:noProof/>
          <w:sz w:val="32"/>
          <w:szCs w:val="32"/>
          <w:u w:val="single"/>
          <w:lang w:eastAsia="en-IN"/>
        </w:rPr>
        <w:t>PART IV:</w:t>
      </w:r>
    </w:p>
    <w:p w:rsidR="00E56282" w:rsidRDefault="00E56282" w:rsidP="00E56282">
      <w:pPr>
        <w:rPr>
          <w:b/>
          <w:noProof/>
          <w:sz w:val="32"/>
          <w:szCs w:val="32"/>
          <w:u w:val="single"/>
          <w:lang w:eastAsia="en-IN"/>
        </w:rPr>
      </w:pPr>
      <w:r>
        <w:rPr>
          <w:b/>
          <w:noProof/>
          <w:sz w:val="32"/>
          <w:szCs w:val="32"/>
          <w:u w:val="single"/>
          <w:lang w:eastAsia="en-IN"/>
        </w:rPr>
        <w:t xml:space="preserve">Reporting And Certificate Dispatch: (By </w:t>
      </w:r>
      <w:r w:rsidR="003E763B">
        <w:rPr>
          <w:b/>
          <w:noProof/>
          <w:sz w:val="32"/>
          <w:szCs w:val="32"/>
          <w:u w:val="single"/>
          <w:lang w:eastAsia="en-IN"/>
        </w:rPr>
        <w:t>BDO</w:t>
      </w:r>
      <w:r>
        <w:rPr>
          <w:b/>
          <w:noProof/>
          <w:sz w:val="32"/>
          <w:szCs w:val="32"/>
          <w:u w:val="single"/>
          <w:lang w:eastAsia="en-IN"/>
        </w:rPr>
        <w:t>)</w:t>
      </w:r>
    </w:p>
    <w:p w:rsidR="00E56282" w:rsidRDefault="00E56282" w:rsidP="00E56282">
      <w:pPr>
        <w:rPr>
          <w:b/>
          <w:noProof/>
          <w:sz w:val="28"/>
          <w:szCs w:val="28"/>
          <w:u w:val="single"/>
          <w:lang w:eastAsia="en-IN"/>
        </w:rPr>
      </w:pPr>
      <w:r w:rsidRPr="0023083F">
        <w:rPr>
          <w:b/>
          <w:noProof/>
          <w:sz w:val="28"/>
          <w:szCs w:val="28"/>
          <w:u w:val="single"/>
          <w:lang w:eastAsia="en-IN"/>
        </w:rPr>
        <w:t>STEP 1:</w:t>
      </w:r>
    </w:p>
    <w:p w:rsidR="00D641D2" w:rsidRPr="00D641D2" w:rsidRDefault="00D641D2" w:rsidP="00E56282">
      <w:pPr>
        <w:rPr>
          <w:noProof/>
          <w:lang w:eastAsia="en-IN"/>
        </w:rPr>
      </w:pPr>
      <w:r>
        <w:rPr>
          <w:noProof/>
          <w:lang w:eastAsia="en-IN"/>
        </w:rPr>
        <w:t>This is the dashboard showing the Total no. of application ,No. of pending Applications, Delivered Applications and Processed Application after login.</w:t>
      </w:r>
    </w:p>
    <w:p w:rsidR="00D641D2" w:rsidRPr="0023083F" w:rsidRDefault="00A16C27" w:rsidP="00E56282">
      <w:pPr>
        <w:rPr>
          <w:b/>
          <w:noProof/>
          <w:sz w:val="28"/>
          <w:szCs w:val="28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256A877A" wp14:editId="1EA1AE90">
            <wp:extent cx="5731510" cy="2756535"/>
            <wp:effectExtent l="0" t="0" r="254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82" w:rsidRPr="00E56282" w:rsidRDefault="00E56282" w:rsidP="00E56282">
      <w:pPr>
        <w:rPr>
          <w:noProof/>
          <w:lang w:eastAsia="en-IN"/>
        </w:rPr>
      </w:pPr>
      <w:r w:rsidRPr="00E56282">
        <w:rPr>
          <w:noProof/>
          <w:lang w:eastAsia="en-IN"/>
        </w:rPr>
        <w:lastRenderedPageBreak/>
        <w:t>Login and goto “</w:t>
      </w:r>
      <w:r w:rsidRPr="00E56282">
        <w:rPr>
          <w:b/>
          <w:noProof/>
          <w:lang w:eastAsia="en-IN"/>
        </w:rPr>
        <w:t>Dispatch List</w:t>
      </w:r>
      <w:r w:rsidRPr="00E56282">
        <w:rPr>
          <w:noProof/>
          <w:lang w:eastAsia="en-IN"/>
        </w:rPr>
        <w:t>” and select “</w:t>
      </w:r>
      <w:r w:rsidRPr="00E56282">
        <w:rPr>
          <w:b/>
          <w:noProof/>
          <w:lang w:eastAsia="en-IN"/>
        </w:rPr>
        <w:t>View Delivered Services</w:t>
      </w:r>
      <w:r w:rsidRPr="00E56282">
        <w:rPr>
          <w:noProof/>
          <w:lang w:eastAsia="en-IN"/>
        </w:rPr>
        <w:t>” which lead to open to get the data.</w:t>
      </w:r>
    </w:p>
    <w:p w:rsidR="00E56282" w:rsidRPr="00E56282" w:rsidRDefault="00E56282" w:rsidP="00E56282">
      <w:pPr>
        <w:rPr>
          <w:noProof/>
          <w:lang w:eastAsia="en-IN"/>
        </w:rPr>
      </w:pPr>
      <w:r w:rsidRPr="00E56282">
        <w:rPr>
          <w:noProof/>
          <w:lang w:eastAsia="en-IN"/>
        </w:rPr>
        <w:t>We can “</w:t>
      </w:r>
      <w:r w:rsidRPr="00E56282">
        <w:rPr>
          <w:b/>
          <w:noProof/>
          <w:lang w:eastAsia="en-IN"/>
        </w:rPr>
        <w:t>select the service</w:t>
      </w:r>
      <w:r w:rsidRPr="00E56282">
        <w:rPr>
          <w:noProof/>
          <w:lang w:eastAsia="en-IN"/>
        </w:rPr>
        <w:t>”</w:t>
      </w:r>
      <w:r w:rsidR="00D641D2">
        <w:rPr>
          <w:noProof/>
          <w:lang w:eastAsia="en-IN"/>
        </w:rPr>
        <w:t xml:space="preserve"> </w:t>
      </w:r>
      <w:r w:rsidRPr="00E56282">
        <w:rPr>
          <w:noProof/>
          <w:lang w:eastAsia="en-IN"/>
        </w:rPr>
        <w:t>and we can also get the data in respect of date from “</w:t>
      </w:r>
      <w:r w:rsidRPr="00E56282">
        <w:rPr>
          <w:b/>
          <w:noProof/>
          <w:lang w:eastAsia="en-IN"/>
        </w:rPr>
        <w:t>from date - to date</w:t>
      </w:r>
      <w:r w:rsidRPr="00E56282">
        <w:rPr>
          <w:noProof/>
          <w:lang w:eastAsia="en-IN"/>
        </w:rPr>
        <w:t>”.</w:t>
      </w:r>
    </w:p>
    <w:p w:rsidR="00E56282" w:rsidRDefault="00E56282" w:rsidP="00E56282">
      <w:pPr>
        <w:rPr>
          <w:noProof/>
          <w:lang w:eastAsia="en-IN"/>
        </w:rPr>
      </w:pPr>
      <w:r w:rsidRPr="00E56282">
        <w:rPr>
          <w:noProof/>
          <w:lang w:eastAsia="en-IN"/>
        </w:rPr>
        <w:t>There is a option to get the data in respect of particular “</w:t>
      </w:r>
      <w:r w:rsidRPr="00E56282">
        <w:rPr>
          <w:b/>
          <w:noProof/>
          <w:lang w:eastAsia="en-IN"/>
        </w:rPr>
        <w:t>App Ref No.</w:t>
      </w:r>
      <w:r w:rsidRPr="00E56282">
        <w:rPr>
          <w:noProof/>
          <w:lang w:eastAsia="en-IN"/>
        </w:rPr>
        <w:t>” too.</w:t>
      </w:r>
    </w:p>
    <w:p w:rsidR="00E56282" w:rsidRDefault="00E56282" w:rsidP="00E56282">
      <w:pPr>
        <w:rPr>
          <w:noProof/>
          <w:lang w:eastAsia="en-IN"/>
        </w:rPr>
      </w:pPr>
    </w:p>
    <w:p w:rsidR="00E56282" w:rsidRDefault="00A16C27" w:rsidP="00E5628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2A4C981" wp14:editId="4DC44771">
            <wp:extent cx="5731510" cy="2752725"/>
            <wp:effectExtent l="0" t="0" r="254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E6A" w:rsidRDefault="003B4E6A" w:rsidP="00E56282">
      <w:pPr>
        <w:rPr>
          <w:b/>
          <w:noProof/>
          <w:sz w:val="28"/>
          <w:szCs w:val="28"/>
          <w:u w:val="single"/>
          <w:lang w:eastAsia="en-IN"/>
        </w:rPr>
      </w:pPr>
    </w:p>
    <w:p w:rsidR="00E56282" w:rsidRPr="0023083F" w:rsidRDefault="00E56282" w:rsidP="00E56282">
      <w:pPr>
        <w:rPr>
          <w:b/>
          <w:noProof/>
          <w:sz w:val="28"/>
          <w:szCs w:val="28"/>
          <w:u w:val="single"/>
          <w:lang w:eastAsia="en-IN"/>
        </w:rPr>
      </w:pPr>
      <w:r w:rsidRPr="0023083F">
        <w:rPr>
          <w:b/>
          <w:noProof/>
          <w:sz w:val="28"/>
          <w:szCs w:val="28"/>
          <w:u w:val="single"/>
          <w:lang w:eastAsia="en-IN"/>
        </w:rPr>
        <w:t>STEP 2:</w:t>
      </w:r>
    </w:p>
    <w:p w:rsidR="00E56282" w:rsidRPr="0023083F" w:rsidRDefault="00E56282" w:rsidP="00E56282">
      <w:pPr>
        <w:rPr>
          <w:noProof/>
          <w:lang w:eastAsia="en-IN"/>
        </w:rPr>
      </w:pPr>
      <w:r w:rsidRPr="0023083F">
        <w:rPr>
          <w:noProof/>
          <w:lang w:eastAsia="en-IN"/>
        </w:rPr>
        <w:t>Select the “</w:t>
      </w:r>
      <w:r w:rsidRPr="0023083F">
        <w:rPr>
          <w:b/>
          <w:noProof/>
          <w:lang w:eastAsia="en-IN"/>
        </w:rPr>
        <w:t>Application ID</w:t>
      </w:r>
      <w:r w:rsidRPr="0023083F">
        <w:rPr>
          <w:noProof/>
          <w:lang w:eastAsia="en-IN"/>
        </w:rPr>
        <w:t>” to get the dispatched certificate like below.</w:t>
      </w:r>
    </w:p>
    <w:p w:rsidR="00E56282" w:rsidRPr="0023083F" w:rsidRDefault="00E56282" w:rsidP="00E56282">
      <w:pPr>
        <w:rPr>
          <w:noProof/>
          <w:lang w:eastAsia="en-IN"/>
        </w:rPr>
      </w:pPr>
      <w:r w:rsidRPr="0023083F">
        <w:rPr>
          <w:noProof/>
          <w:lang w:eastAsia="en-IN"/>
        </w:rPr>
        <w:t>We can get a printout by the print button given there.</w:t>
      </w:r>
    </w:p>
    <w:p w:rsidR="00E56282" w:rsidRDefault="004077A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5C9AE62" wp14:editId="5325C0BA">
            <wp:extent cx="5731510" cy="274828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58" w:rsidRDefault="006B3D58" w:rsidP="00D641D2">
      <w:pPr>
        <w:rPr>
          <w:b/>
          <w:noProof/>
          <w:sz w:val="28"/>
          <w:szCs w:val="28"/>
          <w:u w:val="single"/>
          <w:lang w:eastAsia="en-IN"/>
        </w:rPr>
      </w:pPr>
    </w:p>
    <w:p w:rsidR="00D641D2" w:rsidRPr="0023083F" w:rsidRDefault="00D641D2" w:rsidP="00D641D2">
      <w:pPr>
        <w:rPr>
          <w:b/>
          <w:noProof/>
          <w:sz w:val="28"/>
          <w:szCs w:val="28"/>
          <w:u w:val="single"/>
          <w:lang w:eastAsia="en-IN"/>
        </w:rPr>
      </w:pPr>
      <w:r>
        <w:rPr>
          <w:b/>
          <w:noProof/>
          <w:sz w:val="28"/>
          <w:szCs w:val="28"/>
          <w:u w:val="single"/>
          <w:lang w:eastAsia="en-IN"/>
        </w:rPr>
        <w:lastRenderedPageBreak/>
        <w:t>STEP 3</w:t>
      </w:r>
      <w:r w:rsidRPr="0023083F">
        <w:rPr>
          <w:b/>
          <w:noProof/>
          <w:sz w:val="28"/>
          <w:szCs w:val="28"/>
          <w:u w:val="single"/>
          <w:lang w:eastAsia="en-IN"/>
        </w:rPr>
        <w:t>:</w:t>
      </w:r>
    </w:p>
    <w:p w:rsidR="00D641D2" w:rsidRPr="0023083F" w:rsidRDefault="00D641D2" w:rsidP="00D641D2">
      <w:pPr>
        <w:rPr>
          <w:noProof/>
          <w:lang w:eastAsia="en-IN"/>
        </w:rPr>
      </w:pPr>
      <w:r w:rsidRPr="0023083F">
        <w:rPr>
          <w:noProof/>
          <w:lang w:eastAsia="en-IN"/>
        </w:rPr>
        <w:t xml:space="preserve">Select </w:t>
      </w:r>
      <w:r>
        <w:rPr>
          <w:noProof/>
          <w:lang w:eastAsia="en-IN"/>
        </w:rPr>
        <w:t>to print from the list.</w:t>
      </w:r>
    </w:p>
    <w:p w:rsidR="00D641D2" w:rsidRDefault="00D641D2">
      <w:pPr>
        <w:rPr>
          <w:noProof/>
          <w:lang w:eastAsia="en-IN"/>
        </w:rPr>
      </w:pPr>
    </w:p>
    <w:p w:rsidR="00D641D2" w:rsidRDefault="00774DC9">
      <w:r>
        <w:rPr>
          <w:noProof/>
          <w:lang w:eastAsia="en-IN"/>
        </w:rPr>
        <w:drawing>
          <wp:inline distT="0" distB="0" distL="0" distR="0" wp14:anchorId="7BC85142" wp14:editId="7F9D2011">
            <wp:extent cx="5731510" cy="272732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1D2">
      <w:head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7583" w:rsidRDefault="00DA7583" w:rsidP="00724B86">
      <w:pPr>
        <w:spacing w:after="0" w:line="240" w:lineRule="auto"/>
      </w:pPr>
      <w:r>
        <w:separator/>
      </w:r>
    </w:p>
  </w:endnote>
  <w:endnote w:type="continuationSeparator" w:id="0">
    <w:p w:rsidR="00DA7583" w:rsidRDefault="00DA7583" w:rsidP="00724B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7583" w:rsidRDefault="00DA7583" w:rsidP="00724B86">
      <w:pPr>
        <w:spacing w:after="0" w:line="240" w:lineRule="auto"/>
      </w:pPr>
      <w:r>
        <w:separator/>
      </w:r>
    </w:p>
  </w:footnote>
  <w:footnote w:type="continuationSeparator" w:id="0">
    <w:p w:rsidR="00DA7583" w:rsidRDefault="00DA7583" w:rsidP="00724B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5CA8" w:rsidRPr="00B55B2B" w:rsidRDefault="00B55B2B" w:rsidP="00B55B2B">
    <w:pPr>
      <w:pStyle w:val="Header"/>
      <w:jc w:val="center"/>
    </w:pPr>
    <w:r w:rsidRPr="00B55B2B">
      <w:rPr>
        <w:b/>
        <w:sz w:val="24"/>
        <w:szCs w:val="24"/>
        <w:u w:val="single"/>
      </w:rPr>
      <w:t xml:space="preserve">Application for Issuance of Completion Certificate - </w:t>
    </w:r>
    <w:r w:rsidR="004077A6">
      <w:rPr>
        <w:b/>
        <w:sz w:val="24"/>
        <w:szCs w:val="24"/>
        <w:u w:val="single"/>
      </w:rPr>
      <w:t>PS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8E39DD"/>
    <w:multiLevelType w:val="hybridMultilevel"/>
    <w:tmpl w:val="BDB45B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C251C6"/>
    <w:multiLevelType w:val="hybridMultilevel"/>
    <w:tmpl w:val="C30654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688"/>
    <w:rsid w:val="00037E18"/>
    <w:rsid w:val="000930EB"/>
    <w:rsid w:val="000A397A"/>
    <w:rsid w:val="000F6E7A"/>
    <w:rsid w:val="00177718"/>
    <w:rsid w:val="0023083F"/>
    <w:rsid w:val="002773DA"/>
    <w:rsid w:val="00287BF5"/>
    <w:rsid w:val="002B7E68"/>
    <w:rsid w:val="002F621E"/>
    <w:rsid w:val="003B4E6A"/>
    <w:rsid w:val="003C7AE9"/>
    <w:rsid w:val="003E763B"/>
    <w:rsid w:val="004077A6"/>
    <w:rsid w:val="00483ACC"/>
    <w:rsid w:val="004B4121"/>
    <w:rsid w:val="004C72EA"/>
    <w:rsid w:val="00507087"/>
    <w:rsid w:val="005621DC"/>
    <w:rsid w:val="005849FC"/>
    <w:rsid w:val="005B33B6"/>
    <w:rsid w:val="005B4C9E"/>
    <w:rsid w:val="005C756C"/>
    <w:rsid w:val="005D7DC1"/>
    <w:rsid w:val="00612CEC"/>
    <w:rsid w:val="006849C3"/>
    <w:rsid w:val="006B3D58"/>
    <w:rsid w:val="0070101B"/>
    <w:rsid w:val="00723F0A"/>
    <w:rsid w:val="00724B86"/>
    <w:rsid w:val="00774DC9"/>
    <w:rsid w:val="00785E6D"/>
    <w:rsid w:val="007C6D54"/>
    <w:rsid w:val="008F1A93"/>
    <w:rsid w:val="009668FE"/>
    <w:rsid w:val="00A16C27"/>
    <w:rsid w:val="00B55B2B"/>
    <w:rsid w:val="00B81BB2"/>
    <w:rsid w:val="00BA7A85"/>
    <w:rsid w:val="00BD34A7"/>
    <w:rsid w:val="00BF3097"/>
    <w:rsid w:val="00C55C05"/>
    <w:rsid w:val="00D641D2"/>
    <w:rsid w:val="00D85CA8"/>
    <w:rsid w:val="00DA7583"/>
    <w:rsid w:val="00E21BEB"/>
    <w:rsid w:val="00E56282"/>
    <w:rsid w:val="00E600DB"/>
    <w:rsid w:val="00E7360B"/>
    <w:rsid w:val="00E92688"/>
    <w:rsid w:val="00EC5E8D"/>
    <w:rsid w:val="00EF6BB1"/>
    <w:rsid w:val="00F1612C"/>
    <w:rsid w:val="00FD74F3"/>
    <w:rsid w:val="00FF3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1414C5"/>
  <w15:chartTrackingRefBased/>
  <w15:docId w15:val="{37302572-1244-4386-A549-01BD48617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7E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E18"/>
  </w:style>
  <w:style w:type="paragraph" w:styleId="Footer">
    <w:name w:val="footer"/>
    <w:basedOn w:val="Normal"/>
    <w:link w:val="FooterChar"/>
    <w:uiPriority w:val="99"/>
    <w:unhideWhenUsed/>
    <w:rsid w:val="00037E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E18"/>
  </w:style>
  <w:style w:type="character" w:styleId="Hyperlink">
    <w:name w:val="Hyperlink"/>
    <w:uiPriority w:val="99"/>
    <w:unhideWhenUsed/>
    <w:rsid w:val="005C756C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87BF5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73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tathyasathi.bangla.gov.in/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://tathyasathi.bangla.gov.in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vinash\Desktop\NIC\USER%20MANUAL%20FOR%20INCOME%20CERTIFIC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USER MANUAL FOR INCOME CERTIFICATE</Template>
  <TotalTime>0</TotalTime>
  <Pages>15</Pages>
  <Words>673</Words>
  <Characters>3841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4505</CharactersWithSpaces>
  <SharedDoc>false</SharedDoc>
  <HLinks>
    <vt:vector size="12" baseType="variant">
      <vt:variant>
        <vt:i4>6094937</vt:i4>
      </vt:variant>
      <vt:variant>
        <vt:i4>3</vt:i4>
      </vt:variant>
      <vt:variant>
        <vt:i4>0</vt:i4>
      </vt:variant>
      <vt:variant>
        <vt:i4>5</vt:i4>
      </vt:variant>
      <vt:variant>
        <vt:lpwstr>http://tathyasathi.bangla.gov.in/</vt:lpwstr>
      </vt:variant>
      <vt:variant>
        <vt:lpwstr/>
      </vt:variant>
      <vt:variant>
        <vt:i4>6094937</vt:i4>
      </vt:variant>
      <vt:variant>
        <vt:i4>0</vt:i4>
      </vt:variant>
      <vt:variant>
        <vt:i4>0</vt:i4>
      </vt:variant>
      <vt:variant>
        <vt:i4>5</vt:i4>
      </vt:variant>
      <vt:variant>
        <vt:lpwstr>http://tathyasathi.bangla.gov.in/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2</cp:revision>
  <cp:lastPrinted>2020-08-13T07:14:00Z</cp:lastPrinted>
  <dcterms:created xsi:type="dcterms:W3CDTF">2020-08-13T07:38:00Z</dcterms:created>
  <dcterms:modified xsi:type="dcterms:W3CDTF">2020-08-13T07:38:00Z</dcterms:modified>
</cp:coreProperties>
</file>